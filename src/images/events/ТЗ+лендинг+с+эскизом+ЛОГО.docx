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35E1F" w14:textId="15F44254" w:rsidR="005577BC" w:rsidRDefault="00671F05">
      <w:pPr>
        <w:rPr>
          <w:rFonts w:ascii="Arial Black" w:hAnsi="Arial Black"/>
          <w:sz w:val="36"/>
          <w:szCs w:val="36"/>
          <w:highlight w:val="green"/>
        </w:rPr>
      </w:pPr>
      <w:r>
        <w:rPr>
          <w:rFonts w:ascii="Arial Black" w:hAnsi="Arial Black"/>
          <w:sz w:val="36"/>
          <w:szCs w:val="36"/>
          <w:highlight w:val="green"/>
        </w:rPr>
        <w:t>1</w:t>
      </w:r>
      <w:r w:rsidR="005577BC">
        <w:rPr>
          <w:rFonts w:ascii="Arial Black" w:hAnsi="Arial Black"/>
          <w:sz w:val="36"/>
          <w:szCs w:val="36"/>
          <w:highlight w:val="green"/>
        </w:rPr>
        <w:t>. ЗАДАЧА</w:t>
      </w:r>
    </w:p>
    <w:p w14:paraId="3BD613E6" w14:textId="51F448A6" w:rsidR="005577BC" w:rsidRDefault="00671F05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О</w:t>
      </w:r>
      <w:r w:rsidR="005577BC" w:rsidRPr="005577BC">
        <w:rPr>
          <w:rFonts w:ascii="Times New Roman" w:hAnsi="Times New Roman" w:cs="Times New Roman"/>
          <w:sz w:val="36"/>
          <w:szCs w:val="36"/>
        </w:rPr>
        <w:t xml:space="preserve">сновная задача подготовить </w:t>
      </w:r>
      <w:r w:rsidR="005577BC">
        <w:rPr>
          <w:rFonts w:ascii="Times New Roman" w:hAnsi="Times New Roman" w:cs="Times New Roman"/>
          <w:sz w:val="36"/>
          <w:szCs w:val="36"/>
        </w:rPr>
        <w:t xml:space="preserve">все </w:t>
      </w:r>
      <w:r w:rsidR="005577BC" w:rsidRPr="005577BC">
        <w:rPr>
          <w:rFonts w:ascii="Times New Roman" w:hAnsi="Times New Roman" w:cs="Times New Roman"/>
          <w:sz w:val="36"/>
          <w:szCs w:val="36"/>
        </w:rPr>
        <w:t>элементы дизайна шрифтов</w:t>
      </w:r>
      <w:r w:rsidR="005577BC">
        <w:rPr>
          <w:rFonts w:ascii="Times New Roman" w:hAnsi="Times New Roman" w:cs="Times New Roman"/>
          <w:sz w:val="36"/>
          <w:szCs w:val="36"/>
        </w:rPr>
        <w:t xml:space="preserve">, фото, </w:t>
      </w:r>
      <w:r w:rsidR="00380B3A">
        <w:rPr>
          <w:rFonts w:ascii="Times New Roman" w:hAnsi="Times New Roman" w:cs="Times New Roman"/>
          <w:sz w:val="36"/>
          <w:szCs w:val="36"/>
        </w:rPr>
        <w:t>(</w:t>
      </w:r>
      <w:r w:rsidR="005577BC">
        <w:rPr>
          <w:rFonts w:ascii="Times New Roman" w:hAnsi="Times New Roman" w:cs="Times New Roman"/>
          <w:sz w:val="36"/>
          <w:szCs w:val="36"/>
        </w:rPr>
        <w:t>логотип</w:t>
      </w:r>
      <w:r w:rsidR="00380B3A">
        <w:rPr>
          <w:rFonts w:ascii="Times New Roman" w:hAnsi="Times New Roman" w:cs="Times New Roman"/>
          <w:sz w:val="36"/>
          <w:szCs w:val="36"/>
        </w:rPr>
        <w:t xml:space="preserve"> уже делается)</w:t>
      </w:r>
      <w:r w:rsidR="005577BC" w:rsidRPr="005577BC">
        <w:rPr>
          <w:rFonts w:ascii="Times New Roman" w:hAnsi="Times New Roman" w:cs="Times New Roman"/>
          <w:sz w:val="36"/>
          <w:szCs w:val="36"/>
        </w:rPr>
        <w:t xml:space="preserve"> и так далее</w:t>
      </w:r>
      <w:r w:rsidR="00BF2066">
        <w:rPr>
          <w:rFonts w:ascii="Times New Roman" w:hAnsi="Times New Roman" w:cs="Times New Roman"/>
          <w:sz w:val="36"/>
          <w:szCs w:val="36"/>
        </w:rPr>
        <w:t xml:space="preserve"> +</w:t>
      </w:r>
      <w:r w:rsidR="005577BC" w:rsidRPr="005577BC">
        <w:rPr>
          <w:rFonts w:ascii="Times New Roman" w:hAnsi="Times New Roman" w:cs="Times New Roman"/>
          <w:sz w:val="36"/>
          <w:szCs w:val="36"/>
        </w:rPr>
        <w:t xml:space="preserve"> созда</w:t>
      </w:r>
      <w:r w:rsidR="00BF2066">
        <w:rPr>
          <w:rFonts w:ascii="Times New Roman" w:hAnsi="Times New Roman" w:cs="Times New Roman"/>
          <w:sz w:val="36"/>
          <w:szCs w:val="36"/>
        </w:rPr>
        <w:t>ть</w:t>
      </w:r>
      <w:r w:rsidR="005577BC" w:rsidRPr="005577BC">
        <w:rPr>
          <w:rFonts w:ascii="Times New Roman" w:hAnsi="Times New Roman" w:cs="Times New Roman"/>
          <w:sz w:val="36"/>
          <w:szCs w:val="36"/>
        </w:rPr>
        <w:t xml:space="preserve"> лендинг сайта презентации группы компаний </w:t>
      </w:r>
      <w:r w:rsidR="005577BC" w:rsidRPr="00494574">
        <w:rPr>
          <w:rFonts w:ascii="Times New Roman" w:hAnsi="Times New Roman" w:cs="Times New Roman"/>
          <w:sz w:val="36"/>
          <w:szCs w:val="36"/>
        </w:rPr>
        <w:t xml:space="preserve">NRG </w:t>
      </w:r>
      <w:r w:rsidR="005577BC" w:rsidRPr="005577BC">
        <w:rPr>
          <w:rFonts w:ascii="Times New Roman" w:hAnsi="Times New Roman" w:cs="Times New Roman"/>
          <w:sz w:val="36"/>
          <w:szCs w:val="36"/>
        </w:rPr>
        <w:t>GROUP</w:t>
      </w:r>
      <w:r w:rsidR="005577BC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8B43BB9" w14:textId="7E7C52E6" w:rsidR="005577BC" w:rsidRDefault="005577BC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+  дополнительная цель сайта – это ознакомиться с текущими вакансиями компании в формате их перечень а также каждую можно распахнуть и будет более развёрнуто по обязанностям зарплате и другим момент</w:t>
      </w:r>
      <w:r w:rsidR="00BF2066">
        <w:rPr>
          <w:rFonts w:ascii="Times New Roman" w:hAnsi="Times New Roman" w:cs="Times New Roman"/>
          <w:sz w:val="36"/>
          <w:szCs w:val="36"/>
        </w:rPr>
        <w:t>а</w:t>
      </w:r>
      <w:r>
        <w:rPr>
          <w:rFonts w:ascii="Times New Roman" w:hAnsi="Times New Roman" w:cs="Times New Roman"/>
          <w:sz w:val="36"/>
          <w:szCs w:val="36"/>
        </w:rPr>
        <w:t>м каждой вакансии</w:t>
      </w:r>
      <w:r w:rsidR="00716491">
        <w:rPr>
          <w:rFonts w:ascii="Times New Roman" w:hAnsi="Times New Roman" w:cs="Times New Roman"/>
          <w:sz w:val="36"/>
          <w:szCs w:val="36"/>
        </w:rPr>
        <w:t>.</w:t>
      </w:r>
    </w:p>
    <w:p w14:paraId="48E3383A" w14:textId="3B1B4119" w:rsidR="00716491" w:rsidRDefault="00716491" w:rsidP="005577BC">
      <w:pPr>
        <w:jc w:val="both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</w:rPr>
        <w:t xml:space="preserve">Сайт нужен в помощь отделу </w:t>
      </w:r>
      <w:r>
        <w:rPr>
          <w:rFonts w:ascii="Times New Roman" w:hAnsi="Times New Roman" w:cs="Times New Roman"/>
          <w:sz w:val="36"/>
          <w:szCs w:val="36"/>
          <w:lang w:val="uk-UA"/>
        </w:rPr>
        <w:t>найма (</w:t>
      </w:r>
      <w:r>
        <w:rPr>
          <w:rFonts w:ascii="Times New Roman" w:hAnsi="Times New Roman" w:cs="Times New Roman"/>
          <w:sz w:val="36"/>
          <w:szCs w:val="36"/>
          <w:lang w:val="en-US"/>
        </w:rPr>
        <w:t>HR</w:t>
      </w:r>
      <w:r>
        <w:rPr>
          <w:rFonts w:ascii="Times New Roman" w:hAnsi="Times New Roman" w:cs="Times New Roman"/>
          <w:sz w:val="36"/>
          <w:szCs w:val="36"/>
          <w:lang w:val="uk-UA"/>
        </w:rPr>
        <w:t>)</w:t>
      </w:r>
      <w:r w:rsidRPr="00716491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для того чтоб выделяться среди конкурентов, донести наши истинные ценности и цели, и показать на 1 странице сайта максимум кто мы и чем живем </w:t>
      </w:r>
      <w:r w:rsidR="00BF2066">
        <w:rPr>
          <w:rFonts w:ascii="Times New Roman" w:hAnsi="Times New Roman" w:cs="Times New Roman"/>
          <w:sz w:val="36"/>
          <w:szCs w:val="36"/>
          <w:lang w:val="uk-UA"/>
        </w:rPr>
        <w:t>из</w:t>
      </w:r>
      <w:r>
        <w:rPr>
          <w:rFonts w:ascii="Times New Roman" w:hAnsi="Times New Roman" w:cs="Times New Roman"/>
          <w:sz w:val="36"/>
          <w:szCs w:val="36"/>
          <w:lang w:val="uk-UA"/>
        </w:rPr>
        <w:t>нутри</w:t>
      </w:r>
    </w:p>
    <w:p w14:paraId="780E6CE1" w14:textId="235E34DE" w:rsidR="00716491" w:rsidRPr="00716491" w:rsidRDefault="00716491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Планируем снять короткий видеоролик (позже) и также вставить со временем на сайт</w:t>
      </w:r>
    </w:p>
    <w:p w14:paraId="6F001A7A" w14:textId="77777777" w:rsidR="00716491" w:rsidRDefault="00716491" w:rsidP="005577B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51A167A" w14:textId="701EF73F" w:rsidR="005577BC" w:rsidRDefault="00EB4FD0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Ключевые ценности группы компаний которые должны быть отражены и в дизайне и доносить сама страница и энергетика сайта и логотип – это:</w:t>
      </w:r>
    </w:p>
    <w:p w14:paraId="49B153C9" w14:textId="385496FE" w:rsidR="00EB4FD0" w:rsidRDefault="00EB4FD0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рост прорывы победы и рекорды</w:t>
      </w:r>
      <w:r w:rsidR="00BF2066">
        <w:rPr>
          <w:rFonts w:ascii="Times New Roman" w:hAnsi="Times New Roman" w:cs="Times New Roman"/>
          <w:sz w:val="36"/>
          <w:szCs w:val="36"/>
        </w:rPr>
        <w:t xml:space="preserve"> команды</w:t>
      </w:r>
    </w:p>
    <w:p w14:paraId="2A1090A6" w14:textId="5A4FAC83" w:rsidR="00EB4FD0" w:rsidRDefault="00EB4FD0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технологичный продукт из будущего</w:t>
      </w:r>
      <w:r w:rsidR="005D4787">
        <w:rPr>
          <w:rFonts w:ascii="Times New Roman" w:hAnsi="Times New Roman" w:cs="Times New Roman"/>
          <w:sz w:val="36"/>
          <w:szCs w:val="36"/>
        </w:rPr>
        <w:t xml:space="preserve"> </w:t>
      </w:r>
      <w:r w:rsidR="005D4787" w:rsidRPr="005D4787">
        <w:rPr>
          <w:rFonts w:ascii="Times New Roman" w:hAnsi="Times New Roman" w:cs="Times New Roman"/>
          <w:sz w:val="36"/>
          <w:szCs w:val="36"/>
        </w:rPr>
        <w:t>востребованный сегодня</w:t>
      </w:r>
    </w:p>
    <w:p w14:paraId="5DF8B0FA" w14:textId="5A4052E3" w:rsidR="00EB4FD0" w:rsidRDefault="00EB4FD0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онлайн проекты</w:t>
      </w:r>
      <w:r w:rsidR="00BF2066">
        <w:rPr>
          <w:rFonts w:ascii="Times New Roman" w:hAnsi="Times New Roman" w:cs="Times New Roman"/>
          <w:sz w:val="36"/>
          <w:szCs w:val="36"/>
        </w:rPr>
        <w:t xml:space="preserve"> =</w:t>
      </w:r>
      <w:r>
        <w:rPr>
          <w:rFonts w:ascii="Times New Roman" w:hAnsi="Times New Roman" w:cs="Times New Roman"/>
          <w:sz w:val="36"/>
          <w:szCs w:val="36"/>
        </w:rPr>
        <w:t xml:space="preserve"> каждый находится там где хочет</w:t>
      </w:r>
      <w:r w:rsidR="00BF2066">
        <w:rPr>
          <w:rFonts w:ascii="Times New Roman" w:hAnsi="Times New Roman" w:cs="Times New Roman"/>
          <w:sz w:val="36"/>
          <w:szCs w:val="36"/>
        </w:rPr>
        <w:t xml:space="preserve"> (5 разных стран)</w:t>
      </w:r>
    </w:p>
    <w:p w14:paraId="6A911FC2" w14:textId="7370B24F" w:rsidR="00EB4FD0" w:rsidRDefault="00EB4FD0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рост эффективности а значит синергии команд</w:t>
      </w:r>
    </w:p>
    <w:p w14:paraId="457588FE" w14:textId="77238884" w:rsidR="00EB4FD0" w:rsidRDefault="00EB4FD0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масштабирование и агрессивный захват рынка</w:t>
      </w:r>
    </w:p>
    <w:p w14:paraId="29391688" w14:textId="0E222C83" w:rsidR="00A63F52" w:rsidRDefault="00A63F52" w:rsidP="005577BC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4C7491E" w14:textId="51ECE692" w:rsidR="005577BC" w:rsidRPr="005577BC" w:rsidRDefault="009553E6" w:rsidP="005577BC">
      <w:pPr>
        <w:jc w:val="both"/>
        <w:rPr>
          <w:rFonts w:ascii="Times New Roman" w:hAnsi="Times New Roman" w:cs="Times New Roman"/>
          <w:sz w:val="36"/>
          <w:szCs w:val="36"/>
        </w:rPr>
      </w:pPr>
      <w:r w:rsidRPr="006A2A5C">
        <w:rPr>
          <w:rFonts w:ascii="Times New Roman" w:hAnsi="Times New Roman" w:cs="Times New Roman"/>
          <w:b/>
          <w:bCs/>
          <w:sz w:val="36"/>
          <w:szCs w:val="36"/>
        </w:rPr>
        <w:t>САМОЕ ГЛАВНОЕ В ЭТОЙ ЗАДАЧЕ – ЭТО СРОКИ</w:t>
      </w:r>
      <w:r>
        <w:rPr>
          <w:rFonts w:ascii="Times New Roman" w:hAnsi="Times New Roman" w:cs="Times New Roman"/>
          <w:sz w:val="36"/>
          <w:szCs w:val="36"/>
        </w:rPr>
        <w:t xml:space="preserve"> в идеале нам дизайн плюс создание лендинга нужно сделать примерно за макс 5 дней. Пусть это будет черновой вариант но рабочий, который мы уже можем передать в отдельный Эйчар и потом у нас ещё будет например 5 дней на исправление улучшения и корректировки</w:t>
      </w:r>
      <w:r w:rsidR="005577BC">
        <w:rPr>
          <w:rFonts w:ascii="Arial Black" w:hAnsi="Arial Black"/>
          <w:sz w:val="36"/>
          <w:szCs w:val="36"/>
          <w:highlight w:val="green"/>
        </w:rPr>
        <w:br w:type="page"/>
      </w:r>
    </w:p>
    <w:p w14:paraId="7C129D06" w14:textId="070752ED" w:rsidR="003B5DF2" w:rsidRPr="005577BC" w:rsidRDefault="00671F05" w:rsidP="00CF3896">
      <w:pPr>
        <w:spacing w:after="0" w:line="240" w:lineRule="auto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  <w:highlight w:val="green"/>
        </w:rPr>
        <w:lastRenderedPageBreak/>
        <w:t>2</w:t>
      </w:r>
      <w:r w:rsidR="00CF3896">
        <w:rPr>
          <w:rFonts w:ascii="Arial Black" w:hAnsi="Arial Black"/>
          <w:sz w:val="36"/>
          <w:szCs w:val="36"/>
          <w:highlight w:val="green"/>
        </w:rPr>
        <w:t>.</w:t>
      </w:r>
      <w:r w:rsidR="0047399F" w:rsidRPr="00CF3896">
        <w:rPr>
          <w:rFonts w:ascii="Arial Black" w:hAnsi="Arial Black"/>
          <w:sz w:val="36"/>
          <w:szCs w:val="36"/>
          <w:highlight w:val="green"/>
        </w:rPr>
        <w:t>ТЕКСТ</w:t>
      </w:r>
      <w:r w:rsidR="00E561D2" w:rsidRPr="00380B3A">
        <w:rPr>
          <w:rFonts w:ascii="Arial Black" w:hAnsi="Arial Black"/>
          <w:sz w:val="36"/>
          <w:szCs w:val="36"/>
          <w:highlight w:val="green"/>
        </w:rPr>
        <w:t xml:space="preserve"> – страница1</w:t>
      </w:r>
      <w:r w:rsidR="00380B3A" w:rsidRPr="00380B3A">
        <w:rPr>
          <w:rFonts w:ascii="Arial Black" w:hAnsi="Arial Black"/>
          <w:sz w:val="36"/>
          <w:szCs w:val="36"/>
          <w:highlight w:val="green"/>
        </w:rPr>
        <w:t xml:space="preserve"> О НАС</w:t>
      </w:r>
      <w:r w:rsidR="00E561D2">
        <w:rPr>
          <w:rFonts w:ascii="Arial Black" w:hAnsi="Arial Black"/>
          <w:sz w:val="36"/>
          <w:szCs w:val="36"/>
        </w:rPr>
        <w:t xml:space="preserve">    </w:t>
      </w:r>
      <w:r w:rsidR="00CF3896" w:rsidRPr="00CF3896">
        <w:rPr>
          <w:rFonts w:ascii="Arial Black" w:hAnsi="Arial Black"/>
          <w:sz w:val="36"/>
          <w:szCs w:val="36"/>
        </w:rPr>
        <w:t xml:space="preserve">   </w:t>
      </w:r>
      <w:r w:rsidR="00494574" w:rsidRPr="00CF3896">
        <w:rPr>
          <w:rFonts w:ascii="Arial Black" w:hAnsi="Arial Black"/>
          <w:sz w:val="36"/>
          <w:szCs w:val="36"/>
          <w:lang w:val="en-US"/>
        </w:rPr>
        <w:t>NRG</w:t>
      </w:r>
      <w:r w:rsidR="00494574" w:rsidRPr="005577BC">
        <w:rPr>
          <w:rFonts w:ascii="Arial Black" w:hAnsi="Arial Black"/>
          <w:sz w:val="36"/>
          <w:szCs w:val="36"/>
        </w:rPr>
        <w:t xml:space="preserve"> </w:t>
      </w:r>
      <w:r w:rsidR="00494574" w:rsidRPr="00CF3896">
        <w:rPr>
          <w:rFonts w:ascii="Arial Black" w:hAnsi="Arial Black"/>
          <w:sz w:val="36"/>
          <w:szCs w:val="36"/>
          <w:lang w:val="en-US"/>
        </w:rPr>
        <w:t>Group</w:t>
      </w:r>
    </w:p>
    <w:p w14:paraId="4A70C899" w14:textId="63CC7E1B" w:rsidR="00494574" w:rsidRPr="005577BC" w:rsidRDefault="00494574" w:rsidP="00494574">
      <w:pPr>
        <w:spacing w:after="0" w:line="240" w:lineRule="auto"/>
        <w:jc w:val="center"/>
        <w:rPr>
          <w:rFonts w:ascii="Arial Black" w:hAnsi="Arial Black"/>
          <w:sz w:val="36"/>
          <w:szCs w:val="36"/>
        </w:rPr>
      </w:pPr>
    </w:p>
    <w:p w14:paraId="09BD3300" w14:textId="77777777" w:rsidR="00494574" w:rsidRPr="00494574" w:rsidRDefault="00494574" w:rsidP="00A262C0">
      <w:pPr>
        <w:spacing w:after="0" w:line="240" w:lineRule="auto"/>
        <w:rPr>
          <w:rFonts w:ascii="Arial Black" w:hAnsi="Arial Black"/>
          <w:sz w:val="36"/>
          <w:szCs w:val="36"/>
        </w:rPr>
      </w:pPr>
      <w:r w:rsidRPr="00494574">
        <w:rPr>
          <w:rFonts w:ascii="Times New Roman" w:hAnsi="Times New Roman" w:cs="Times New Roman"/>
          <w:sz w:val="36"/>
          <w:szCs w:val="36"/>
        </w:rPr>
        <w:t xml:space="preserve">Группа компаний </w:t>
      </w:r>
      <w:r w:rsidRPr="00494574">
        <w:rPr>
          <w:rFonts w:ascii="Times New Roman" w:hAnsi="Times New Roman" w:cs="Times New Roman"/>
          <w:sz w:val="36"/>
          <w:szCs w:val="36"/>
        </w:rPr>
        <w:t>NRG Group</w:t>
      </w:r>
    </w:p>
    <w:p w14:paraId="370EBA8F" w14:textId="3541BCF6" w:rsidR="00494574" w:rsidRDefault="00494574" w:rsidP="00A262C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 w:rsidRPr="00494574">
        <w:rPr>
          <w:rFonts w:ascii="Times New Roman" w:hAnsi="Times New Roman" w:cs="Times New Roman"/>
          <w:sz w:val="36"/>
          <w:szCs w:val="36"/>
        </w:rPr>
        <w:t xml:space="preserve">объединяет на сегодня </w:t>
      </w:r>
      <w:r w:rsidRPr="00494574">
        <w:rPr>
          <w:rFonts w:ascii="Arial Black" w:hAnsi="Arial Black"/>
          <w:sz w:val="36"/>
          <w:szCs w:val="36"/>
          <w:lang w:val="en-US"/>
        </w:rPr>
        <w:t>4</w:t>
      </w:r>
      <w:r w:rsidRPr="00494574">
        <w:rPr>
          <w:rFonts w:ascii="Times New Roman" w:hAnsi="Times New Roman" w:cs="Times New Roman"/>
          <w:sz w:val="36"/>
          <w:szCs w:val="36"/>
        </w:rPr>
        <w:t xml:space="preserve"> разных бизнеса</w:t>
      </w:r>
    </w:p>
    <w:p w14:paraId="35FAF9EB" w14:textId="35C516ED" w:rsidR="00494574" w:rsidRPr="00494574" w:rsidRDefault="00494574" w:rsidP="00A262C0">
      <w:pPr>
        <w:spacing w:after="0" w:line="240" w:lineRule="auto"/>
        <w:rPr>
          <w:rFonts w:ascii="Times New Roman" w:hAnsi="Times New Roman" w:cs="Times New Roman"/>
          <w:color w:val="FF0000"/>
          <w:lang w:val="uk-UA"/>
        </w:rPr>
      </w:pPr>
      <w:r w:rsidRPr="00494574">
        <w:rPr>
          <w:rFonts w:ascii="Times New Roman" w:hAnsi="Times New Roman" w:cs="Times New Roman"/>
          <w:color w:val="FF0000"/>
        </w:rPr>
        <w:t>↓↑</w:t>
      </w:r>
      <w:r w:rsidRPr="00494574">
        <w:rPr>
          <w:rFonts w:ascii="Times New Roman" w:hAnsi="Times New Roman" w:cs="Times New Roman"/>
          <w:color w:val="FF0000"/>
          <w:lang w:val="uk-UA"/>
        </w:rPr>
        <w:t>список можно сворачивать или разворачивать</w:t>
      </w:r>
    </w:p>
    <w:p w14:paraId="1D923F2D" w14:textId="26431904" w:rsidR="00494574" w:rsidRPr="00A262C0" w:rsidRDefault="00494574" w:rsidP="00A262C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2C0">
        <w:rPr>
          <w:rFonts w:ascii="Times New Roman" w:hAnsi="Times New Roman" w:cs="Times New Roman"/>
          <w:sz w:val="24"/>
          <w:szCs w:val="24"/>
        </w:rPr>
        <w:t>1</w:t>
      </w:r>
      <w:r w:rsidR="00A63F52">
        <w:rPr>
          <w:rFonts w:ascii="Times New Roman" w:hAnsi="Times New Roman" w:cs="Times New Roman"/>
          <w:sz w:val="24"/>
          <w:szCs w:val="24"/>
        </w:rPr>
        <w:t xml:space="preserve"> текст сюда готовим и переводим на 3 языка  …. </w:t>
      </w:r>
      <w:r w:rsidR="00A63F52" w:rsidRPr="00A63F52">
        <w:rPr>
          <w:rFonts w:ascii="Times New Roman" w:hAnsi="Times New Roman" w:cs="Times New Roman"/>
        </w:rPr>
        <w:t>продукт из будущего востребованный сегодня</w:t>
      </w:r>
    </w:p>
    <w:p w14:paraId="1C3A184D" w14:textId="00CAD467" w:rsidR="00494574" w:rsidRPr="00A262C0" w:rsidRDefault="00494574" w:rsidP="00A262C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2C0">
        <w:rPr>
          <w:rFonts w:ascii="Times New Roman" w:hAnsi="Times New Roman" w:cs="Times New Roman"/>
          <w:sz w:val="24"/>
          <w:szCs w:val="24"/>
        </w:rPr>
        <w:t>2</w:t>
      </w:r>
    </w:p>
    <w:p w14:paraId="00432433" w14:textId="1A394F1D" w:rsidR="00494574" w:rsidRPr="00A262C0" w:rsidRDefault="00494574" w:rsidP="00A262C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2C0">
        <w:rPr>
          <w:rFonts w:ascii="Times New Roman" w:hAnsi="Times New Roman" w:cs="Times New Roman"/>
          <w:sz w:val="24"/>
          <w:szCs w:val="24"/>
        </w:rPr>
        <w:t>3</w:t>
      </w:r>
    </w:p>
    <w:p w14:paraId="239CC6CE" w14:textId="50839A50" w:rsidR="00494574" w:rsidRPr="00A262C0" w:rsidRDefault="00494574" w:rsidP="00A262C0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262C0">
        <w:rPr>
          <w:rFonts w:ascii="Times New Roman" w:hAnsi="Times New Roman" w:cs="Times New Roman"/>
          <w:sz w:val="24"/>
          <w:szCs w:val="24"/>
        </w:rPr>
        <w:t>4</w:t>
      </w:r>
    </w:p>
    <w:p w14:paraId="241E2E27" w14:textId="34DD4265" w:rsidR="00494574" w:rsidRDefault="00494574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О</w:t>
      </w:r>
      <w:r w:rsidRPr="00494574">
        <w:rPr>
          <w:rFonts w:ascii="Times New Roman" w:hAnsi="Times New Roman" w:cs="Times New Roman"/>
          <w:sz w:val="36"/>
          <w:szCs w:val="36"/>
        </w:rPr>
        <w:t xml:space="preserve">сновная </w:t>
      </w:r>
      <w:r>
        <w:rPr>
          <w:rFonts w:ascii="Times New Roman" w:hAnsi="Times New Roman" w:cs="Times New Roman"/>
          <w:sz w:val="36"/>
          <w:szCs w:val="36"/>
          <w:lang w:val="uk-UA"/>
        </w:rPr>
        <w:t>миссия</w:t>
      </w:r>
      <w:r w:rsidRPr="00494574">
        <w:rPr>
          <w:rFonts w:ascii="Times New Roman" w:hAnsi="Times New Roman" w:cs="Times New Roman"/>
          <w:sz w:val="36"/>
          <w:szCs w:val="36"/>
        </w:rPr>
        <w:t xml:space="preserve"> собственников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</w:p>
    <w:p w14:paraId="64BFEF4A" w14:textId="324BE1B2" w:rsidR="00494574" w:rsidRDefault="00494574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494574">
        <w:rPr>
          <w:rFonts w:ascii="Arial Black" w:hAnsi="Arial Black"/>
          <w:sz w:val="36"/>
          <w:szCs w:val="36"/>
          <w:lang w:val="en-US"/>
        </w:rPr>
        <w:t>МАСШТАБИРОВАНИЕ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</w:p>
    <w:p w14:paraId="0CB7E80C" w14:textId="2748E752" w:rsidR="00494574" w:rsidRDefault="00494574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всех онлайн бизнесов группы</w:t>
      </w:r>
    </w:p>
    <w:p w14:paraId="32DF0B55" w14:textId="26DCF832" w:rsidR="00494574" w:rsidRDefault="00494574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7D0D44F5" w14:textId="77777777" w:rsidR="00494574" w:rsidRDefault="00494574" w:rsidP="00A262C0">
      <w:pPr>
        <w:spacing w:after="0" w:line="240" w:lineRule="auto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Основная цель бизнесов</w:t>
      </w:r>
    </w:p>
    <w:p w14:paraId="1334AA48" w14:textId="77777777" w:rsidR="00494574" w:rsidRDefault="00494574" w:rsidP="00A262C0">
      <w:pPr>
        <w:spacing w:after="0" w:line="240" w:lineRule="auto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захват </w:t>
      </w:r>
      <w:r w:rsidRPr="00494574">
        <w:rPr>
          <w:rFonts w:ascii="Arial Black" w:hAnsi="Arial Black"/>
          <w:sz w:val="36"/>
          <w:szCs w:val="36"/>
          <w:lang w:val="en-US"/>
        </w:rPr>
        <w:t>25%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доли рынка,  </w:t>
      </w:r>
    </w:p>
    <w:p w14:paraId="1CF7EA7A" w14:textId="0201B735" w:rsidR="00494574" w:rsidRPr="00380B3A" w:rsidRDefault="00494574" w:rsidP="00A262C0">
      <w:pPr>
        <w:spacing w:after="0" w:line="240" w:lineRule="auto"/>
        <w:rPr>
          <w:rFonts w:ascii="Times New Roman" w:hAnsi="Times New Roman" w:cs="Times New Roman"/>
          <w:lang w:val="uk-UA"/>
        </w:rPr>
      </w:pPr>
      <w:r w:rsidRPr="00380B3A">
        <w:rPr>
          <w:rFonts w:ascii="Times New Roman" w:hAnsi="Times New Roman" w:cs="Times New Roman"/>
          <w:lang w:val="uk-UA"/>
        </w:rPr>
        <w:t>в котором работает проект</w:t>
      </w:r>
    </w:p>
    <w:p w14:paraId="3B59240D" w14:textId="65C8DCBD" w:rsidR="00494574" w:rsidRDefault="00494574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65C92C94" w14:textId="77777777" w:rsidR="00494574" w:rsidRDefault="00494574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06E46FA9" w14:textId="1136413E" w:rsidR="00A262C0" w:rsidRDefault="00A262C0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Основной стиль управления -  западные </w:t>
      </w:r>
      <w:r w:rsidRPr="00A262C0">
        <w:rPr>
          <w:rFonts w:ascii="Arial Black" w:hAnsi="Arial Black"/>
          <w:sz w:val="36"/>
          <w:szCs w:val="36"/>
        </w:rPr>
        <w:t>СТАНДАРТЫ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 </w:t>
      </w:r>
    </w:p>
    <w:p w14:paraId="7AA6EEE8" w14:textId="53E5BBEA" w:rsidR="00A262C0" w:rsidRDefault="00A262C0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европейские </w:t>
      </w:r>
      <w:r w:rsidRPr="00A262C0">
        <w:rPr>
          <w:rFonts w:ascii="Arial Black" w:hAnsi="Arial Black"/>
          <w:sz w:val="36"/>
          <w:szCs w:val="36"/>
        </w:rPr>
        <w:t>ЦЕННОСТИ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</w:p>
    <w:p w14:paraId="2CAF255C" w14:textId="7FD0D3D2" w:rsidR="00A262C0" w:rsidRDefault="00A262C0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и ТОП практики </w:t>
      </w:r>
      <w:r w:rsidRPr="00A262C0">
        <w:rPr>
          <w:rFonts w:ascii="Arial Black" w:hAnsi="Arial Black"/>
          <w:sz w:val="36"/>
          <w:szCs w:val="36"/>
        </w:rPr>
        <w:t>ПОБЕД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</w:p>
    <w:p w14:paraId="0FC8B319" w14:textId="72C3614D" w:rsidR="00494574" w:rsidRDefault="00A262C0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380B3A">
        <w:rPr>
          <w:rFonts w:ascii="Times New Roman" w:hAnsi="Times New Roman" w:cs="Times New Roman"/>
          <w:lang w:val="uk-UA"/>
        </w:rPr>
        <w:t xml:space="preserve">и общения в командах, </w:t>
      </w:r>
      <w:r>
        <w:rPr>
          <w:rFonts w:ascii="Times New Roman" w:hAnsi="Times New Roman" w:cs="Times New Roman"/>
          <w:sz w:val="36"/>
          <w:szCs w:val="36"/>
          <w:lang w:val="uk-UA"/>
        </w:rPr>
        <w:t>взятые из спорта</w:t>
      </w:r>
    </w:p>
    <w:p w14:paraId="4C78C5C0" w14:textId="50473D7A" w:rsidR="00A262C0" w:rsidRDefault="00A262C0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467A9364" w14:textId="77777777" w:rsidR="00380B3A" w:rsidRDefault="00380B3A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580E4C48" w14:textId="6296990E" w:rsidR="00A262C0" w:rsidRDefault="00A262C0" w:rsidP="00380B3A">
      <w:pPr>
        <w:spacing w:after="0" w:line="240" w:lineRule="auto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Немного </w:t>
      </w:r>
      <w:r w:rsidRPr="00A262C0">
        <w:rPr>
          <w:rFonts w:ascii="Arial Black" w:hAnsi="Arial Black"/>
          <w:sz w:val="36"/>
          <w:szCs w:val="36"/>
        </w:rPr>
        <w:t>О РОСТЕ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без лишних слов</w:t>
      </w:r>
      <w:r w:rsidR="00380B3A">
        <w:rPr>
          <w:rFonts w:ascii="Times New Roman" w:hAnsi="Times New Roman" w:cs="Times New Roman"/>
          <w:sz w:val="36"/>
          <w:szCs w:val="36"/>
          <w:lang w:val="uk-UA"/>
        </w:rPr>
        <w:t>:</w:t>
      </w:r>
    </w:p>
    <w:p w14:paraId="1E99F682" w14:textId="77777777" w:rsidR="000F6D32" w:rsidRPr="00FD65C3" w:rsidRDefault="000F6D32" w:rsidP="00380B3A">
      <w:pPr>
        <w:spacing w:after="0" w:line="240" w:lineRule="auto"/>
        <w:rPr>
          <w:rFonts w:ascii="Arial Black" w:hAnsi="Arial Black"/>
          <w:sz w:val="24"/>
          <w:szCs w:val="24"/>
        </w:rPr>
      </w:pPr>
    </w:p>
    <w:p w14:paraId="596197C4" w14:textId="6D883D06" w:rsidR="00A262C0" w:rsidRDefault="00A262C0" w:rsidP="00380B3A">
      <w:pPr>
        <w:spacing w:after="0" w:line="240" w:lineRule="auto"/>
        <w:rPr>
          <w:rFonts w:ascii="Times New Roman" w:hAnsi="Times New Roman" w:cs="Times New Roman"/>
          <w:sz w:val="36"/>
          <w:szCs w:val="36"/>
          <w:lang w:val="uk-UA"/>
        </w:rPr>
      </w:pPr>
      <w:r w:rsidRPr="00A262C0">
        <w:rPr>
          <w:rFonts w:ascii="Arial Black" w:hAnsi="Arial Black"/>
          <w:sz w:val="36"/>
          <w:szCs w:val="36"/>
        </w:rPr>
        <w:t>Х10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рост продаж</w:t>
      </w:r>
    </w:p>
    <w:p w14:paraId="205E881B" w14:textId="2298D81E" w:rsidR="00A262C0" w:rsidRDefault="00A262C0" w:rsidP="00380B3A">
      <w:pPr>
        <w:spacing w:after="0" w:line="240" w:lineRule="auto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за 2 года </w:t>
      </w:r>
    </w:p>
    <w:p w14:paraId="1C11EF3C" w14:textId="7713A144" w:rsidR="00A262C0" w:rsidRPr="00FD65C3" w:rsidRDefault="00A262C0" w:rsidP="00380B3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471EB10D" w14:textId="611AA49F" w:rsidR="00A262C0" w:rsidRDefault="00A262C0" w:rsidP="00380B3A">
      <w:pPr>
        <w:spacing w:after="0" w:line="240" w:lineRule="auto"/>
        <w:rPr>
          <w:rFonts w:ascii="Times New Roman" w:hAnsi="Times New Roman" w:cs="Times New Roman"/>
          <w:sz w:val="36"/>
          <w:szCs w:val="36"/>
          <w:lang w:val="uk-UA"/>
        </w:rPr>
      </w:pPr>
      <w:r w:rsidRPr="00A262C0">
        <w:rPr>
          <w:rFonts w:ascii="Arial Black" w:hAnsi="Arial Black"/>
          <w:sz w:val="36"/>
          <w:szCs w:val="36"/>
        </w:rPr>
        <w:t xml:space="preserve">Х7 </w:t>
      </w:r>
      <w:r>
        <w:rPr>
          <w:rFonts w:ascii="Times New Roman" w:hAnsi="Times New Roman" w:cs="Times New Roman"/>
          <w:sz w:val="36"/>
          <w:szCs w:val="36"/>
          <w:lang w:val="uk-UA"/>
        </w:rPr>
        <w:t>рост команды за 1,5 года</w:t>
      </w:r>
    </w:p>
    <w:p w14:paraId="1898CE6B" w14:textId="77777777" w:rsidR="00FD65C3" w:rsidRPr="00FD65C3" w:rsidRDefault="00FD65C3" w:rsidP="00380B3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3C5B31A" w14:textId="2503A9E0" w:rsidR="00A262C0" w:rsidRPr="0045435A" w:rsidRDefault="00A262C0" w:rsidP="00380B3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45435A">
        <w:rPr>
          <w:rFonts w:ascii="Times New Roman" w:hAnsi="Times New Roman" w:cs="Times New Roman"/>
          <w:sz w:val="24"/>
          <w:szCs w:val="24"/>
          <w:lang w:val="uk-UA"/>
        </w:rPr>
        <w:t>исходя из первых двух цифр</w:t>
      </w:r>
    </w:p>
    <w:p w14:paraId="52C1FBA8" w14:textId="750F5DCD" w:rsidR="00A262C0" w:rsidRDefault="00A262C0" w:rsidP="00380B3A">
      <w:pPr>
        <w:spacing w:after="0" w:line="240" w:lineRule="auto"/>
        <w:rPr>
          <w:rFonts w:ascii="Times New Roman" w:hAnsi="Times New Roman" w:cs="Times New Roman"/>
          <w:sz w:val="36"/>
          <w:szCs w:val="36"/>
          <w:lang w:val="uk-UA"/>
        </w:rPr>
      </w:pPr>
      <w:r w:rsidRPr="00A262C0">
        <w:rPr>
          <w:rFonts w:ascii="Arial Black" w:hAnsi="Arial Black"/>
          <w:sz w:val="36"/>
          <w:szCs w:val="36"/>
        </w:rPr>
        <w:t>Х1,5</w:t>
      </w:r>
      <w:r>
        <w:rPr>
          <w:rFonts w:ascii="Arial Black" w:hAnsi="Arial Black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рост </w:t>
      </w:r>
      <w:r>
        <w:rPr>
          <w:rFonts w:ascii="Times New Roman" w:hAnsi="Times New Roman" w:cs="Times New Roman"/>
          <w:sz w:val="36"/>
          <w:szCs w:val="36"/>
          <w:lang w:val="uk-UA"/>
        </w:rPr>
        <w:t>эффективности</w:t>
      </w:r>
      <w:r w:rsidR="0045435A">
        <w:rPr>
          <w:rFonts w:ascii="Times New Roman" w:hAnsi="Times New Roman" w:cs="Times New Roman"/>
          <w:sz w:val="36"/>
          <w:szCs w:val="36"/>
          <w:lang w:val="uk-UA"/>
        </w:rPr>
        <w:t xml:space="preserve"> и </w:t>
      </w:r>
      <w:r w:rsidR="005577BC">
        <w:rPr>
          <w:rFonts w:ascii="Times New Roman" w:hAnsi="Times New Roman" w:cs="Times New Roman"/>
          <w:sz w:val="36"/>
          <w:szCs w:val="36"/>
          <w:lang w:val="uk-UA"/>
        </w:rPr>
        <w:t>с</w:t>
      </w:r>
      <w:r w:rsidR="000F6D32">
        <w:rPr>
          <w:rFonts w:ascii="Times New Roman" w:hAnsi="Times New Roman" w:cs="Times New Roman"/>
          <w:sz w:val="36"/>
          <w:szCs w:val="36"/>
          <w:lang w:val="uk-UA"/>
        </w:rPr>
        <w:t>инергии за 2 года</w:t>
      </w:r>
    </w:p>
    <w:p w14:paraId="46CE35E7" w14:textId="6FF6ABA4" w:rsidR="004C6C35" w:rsidRDefault="004C6C35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651473C6" w14:textId="0B2EAFEC" w:rsidR="004C6C35" w:rsidRPr="00FD65C3" w:rsidRDefault="004C6C35" w:rsidP="004C6C35">
      <w:pPr>
        <w:spacing w:after="0" w:line="240" w:lineRule="auto"/>
        <w:rPr>
          <w:rFonts w:ascii="Times New Roman" w:hAnsi="Times New Roman" w:cs="Times New Roman"/>
          <w:color w:val="FF0000"/>
          <w:sz w:val="20"/>
          <w:szCs w:val="20"/>
          <w:lang w:val="uk-UA"/>
        </w:rPr>
      </w:pPr>
      <w:r w:rsidRPr="00FD65C3">
        <w:rPr>
          <w:rFonts w:ascii="Times New Roman" w:hAnsi="Times New Roman" w:cs="Times New Roman"/>
          <w:color w:val="FF0000"/>
          <w:sz w:val="20"/>
          <w:szCs w:val="20"/>
          <w:lang w:val="uk-UA"/>
        </w:rPr>
        <w:t>*** Возможно текст нужно причесать с профессиональным копирайтером</w:t>
      </w:r>
    </w:p>
    <w:p w14:paraId="530709CF" w14:textId="3D2BAE06" w:rsidR="00A262C0" w:rsidRPr="00FD65C3" w:rsidRDefault="00763074" w:rsidP="0025033B">
      <w:pPr>
        <w:spacing w:after="0" w:line="240" w:lineRule="auto"/>
        <w:rPr>
          <w:rFonts w:ascii="Times New Roman" w:hAnsi="Times New Roman" w:cs="Times New Roman"/>
          <w:color w:val="FF0000"/>
          <w:sz w:val="20"/>
          <w:szCs w:val="20"/>
          <w:lang w:val="uk-UA"/>
        </w:rPr>
      </w:pPr>
      <w:r w:rsidRPr="00FD65C3">
        <w:rPr>
          <w:rFonts w:ascii="Times New Roman" w:hAnsi="Times New Roman" w:cs="Times New Roman"/>
          <w:color w:val="FF0000"/>
          <w:sz w:val="20"/>
          <w:szCs w:val="20"/>
          <w:lang w:val="uk-UA"/>
        </w:rPr>
        <w:t>*** ТЕксты на 3х языках (рус, укр, англ)</w:t>
      </w:r>
      <w:r w:rsidR="004B7DEC" w:rsidRPr="00FD65C3">
        <w:rPr>
          <w:rFonts w:ascii="Times New Roman" w:hAnsi="Times New Roman" w:cs="Times New Roman"/>
          <w:color w:val="FF0000"/>
          <w:sz w:val="20"/>
          <w:szCs w:val="20"/>
          <w:lang w:val="uk-UA"/>
        </w:rPr>
        <w:t xml:space="preserve"> переключатель вверху</w:t>
      </w:r>
      <w:r w:rsidR="0025033B" w:rsidRPr="00FD65C3">
        <w:rPr>
          <w:rFonts w:ascii="Times New Roman" w:hAnsi="Times New Roman" w:cs="Times New Roman"/>
          <w:color w:val="FF0000"/>
          <w:sz w:val="20"/>
          <w:szCs w:val="20"/>
          <w:lang w:val="uk-UA"/>
        </w:rPr>
        <w:t xml:space="preserve"> (а вакансии можно только укр и рус, и переключатель языка чтоб ехал со скролом или в шапке закреп )</w:t>
      </w:r>
    </w:p>
    <w:p w14:paraId="4FBFE66F" w14:textId="3933A2C2" w:rsidR="00FD65C3" w:rsidRPr="00FD65C3" w:rsidRDefault="00FD65C3" w:rsidP="0025033B">
      <w:pPr>
        <w:spacing w:after="0" w:line="240" w:lineRule="auto"/>
        <w:rPr>
          <w:rFonts w:ascii="Times New Roman" w:hAnsi="Times New Roman" w:cs="Times New Roman"/>
          <w:color w:val="FF0000"/>
          <w:sz w:val="20"/>
          <w:szCs w:val="20"/>
          <w:lang w:val="uk-UA"/>
        </w:rPr>
      </w:pPr>
      <w:r w:rsidRPr="00FD65C3">
        <w:rPr>
          <w:rFonts w:ascii="Times New Roman" w:hAnsi="Times New Roman" w:cs="Times New Roman"/>
          <w:color w:val="FF0000"/>
          <w:sz w:val="20"/>
          <w:szCs w:val="20"/>
          <w:lang w:val="uk-UA"/>
        </w:rPr>
        <w:t>Выделенные части текста нужно так же выделить или подсветить, или часть текста белым а эти выделенные фиолетовым цветом, более ярким и наглядным чтоб делать фокус на главное</w:t>
      </w:r>
    </w:p>
    <w:p w14:paraId="0CF7B5AF" w14:textId="298A9E3D" w:rsidR="00FD65C3" w:rsidRPr="00FD65C3" w:rsidRDefault="00FD65C3" w:rsidP="0025033B">
      <w:pPr>
        <w:spacing w:after="0" w:line="240" w:lineRule="auto"/>
        <w:rPr>
          <w:rFonts w:ascii="Times New Roman" w:hAnsi="Times New Roman" w:cs="Times New Roman"/>
          <w:color w:val="FF0000"/>
          <w:sz w:val="20"/>
          <w:szCs w:val="20"/>
          <w:lang w:val="uk-UA"/>
        </w:rPr>
      </w:pPr>
      <w:r w:rsidRPr="00FD65C3">
        <w:rPr>
          <w:rFonts w:ascii="Times New Roman" w:hAnsi="Times New Roman" w:cs="Times New Roman"/>
          <w:color w:val="FF0000"/>
          <w:sz w:val="20"/>
          <w:szCs w:val="20"/>
          <w:lang w:val="uk-UA"/>
        </w:rPr>
        <w:t>** там где текст наиболее мелким шрифтом если он лишний или визуально объёмный можно убрать эти части текста</w:t>
      </w:r>
    </w:p>
    <w:p w14:paraId="43F3F94E" w14:textId="400103F5" w:rsidR="00E561D2" w:rsidRDefault="00A262C0" w:rsidP="000F6D32">
      <w:pPr>
        <w:jc w:val="center"/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  <w:r w:rsidR="00E561D2" w:rsidRPr="00CF3896">
        <w:rPr>
          <w:rFonts w:ascii="Arial Black" w:hAnsi="Arial Black"/>
          <w:sz w:val="36"/>
          <w:szCs w:val="36"/>
          <w:highlight w:val="green"/>
        </w:rPr>
        <w:t>ТЕКСТ</w:t>
      </w:r>
      <w:r w:rsidR="00E561D2" w:rsidRPr="00380B3A">
        <w:rPr>
          <w:rFonts w:ascii="Arial Black" w:hAnsi="Arial Black"/>
          <w:sz w:val="36"/>
          <w:szCs w:val="36"/>
          <w:highlight w:val="green"/>
        </w:rPr>
        <w:t xml:space="preserve"> – страница</w:t>
      </w:r>
      <w:r w:rsidR="00E561D2" w:rsidRPr="00380B3A">
        <w:rPr>
          <w:rFonts w:ascii="Arial Black" w:hAnsi="Arial Black"/>
          <w:sz w:val="36"/>
          <w:szCs w:val="36"/>
          <w:highlight w:val="green"/>
        </w:rPr>
        <w:t>2</w:t>
      </w:r>
      <w:r w:rsidR="00380B3A" w:rsidRPr="00380B3A">
        <w:rPr>
          <w:rFonts w:ascii="Arial Black" w:hAnsi="Arial Black"/>
          <w:sz w:val="36"/>
          <w:szCs w:val="36"/>
          <w:highlight w:val="green"/>
        </w:rPr>
        <w:t xml:space="preserve"> ВАКАНСИИ</w:t>
      </w:r>
    </w:p>
    <w:p w14:paraId="56FCFD1B" w14:textId="77777777" w:rsidR="00E561D2" w:rsidRDefault="00E561D2" w:rsidP="000F6D32">
      <w:pPr>
        <w:jc w:val="center"/>
        <w:rPr>
          <w:rFonts w:ascii="Arial Black" w:hAnsi="Arial Black"/>
          <w:sz w:val="36"/>
          <w:szCs w:val="36"/>
        </w:rPr>
      </w:pPr>
    </w:p>
    <w:p w14:paraId="1A9F68BC" w14:textId="01AFF956" w:rsidR="00A262C0" w:rsidRPr="00A262C0" w:rsidRDefault="00A262C0" w:rsidP="000F6D32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A262C0">
        <w:rPr>
          <w:rFonts w:ascii="Arial Black" w:hAnsi="Arial Black"/>
          <w:sz w:val="36"/>
          <w:szCs w:val="36"/>
        </w:rPr>
        <w:t xml:space="preserve">КОГО МЫ ИЩЕМ </w:t>
      </w:r>
      <w:r w:rsidRPr="00A262C0">
        <w:rPr>
          <w:rFonts w:ascii="Times New Roman" w:hAnsi="Times New Roman" w:cs="Times New Roman"/>
          <w:sz w:val="36"/>
          <w:szCs w:val="36"/>
          <w:lang w:val="uk-UA"/>
        </w:rPr>
        <w:t>се</w:t>
      </w:r>
      <w:r>
        <w:rPr>
          <w:rFonts w:ascii="Times New Roman" w:hAnsi="Times New Roman" w:cs="Times New Roman"/>
          <w:sz w:val="36"/>
          <w:szCs w:val="36"/>
          <w:lang w:val="uk-UA"/>
        </w:rPr>
        <w:t>йчас</w:t>
      </w:r>
      <w:r w:rsidRPr="00A262C0">
        <w:rPr>
          <w:rFonts w:ascii="Times New Roman" w:hAnsi="Times New Roman" w:cs="Times New Roman"/>
          <w:sz w:val="36"/>
          <w:szCs w:val="36"/>
          <w:lang w:val="uk-UA"/>
        </w:rPr>
        <w:t>?</w:t>
      </w:r>
    </w:p>
    <w:p w14:paraId="330BE728" w14:textId="35F6103B" w:rsidR="00A262C0" w:rsidRDefault="00A262C0" w:rsidP="00494574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для усиления нашей команды</w:t>
      </w:r>
    </w:p>
    <w:p w14:paraId="3BD96E2B" w14:textId="2A22F030" w:rsidR="00A262C0" w:rsidRDefault="00A262C0" w:rsidP="00494574">
      <w:pPr>
        <w:spacing w:after="0" w:line="240" w:lineRule="auto"/>
        <w:jc w:val="center"/>
        <w:rPr>
          <w:rFonts w:ascii="Arial Black" w:hAnsi="Arial Black"/>
          <w:sz w:val="36"/>
          <w:szCs w:val="36"/>
        </w:rPr>
      </w:pPr>
      <w:r w:rsidRPr="00A262C0">
        <w:rPr>
          <w:rFonts w:ascii="Arial Black" w:hAnsi="Arial Black"/>
          <w:sz w:val="36"/>
          <w:szCs w:val="36"/>
        </w:rPr>
        <w:t>ВАКАНСИИ</w:t>
      </w:r>
      <w:r>
        <w:rPr>
          <w:rFonts w:ascii="Arial Black" w:hAnsi="Arial Black"/>
          <w:sz w:val="36"/>
          <w:szCs w:val="36"/>
        </w:rPr>
        <w:t>:</w:t>
      </w:r>
    </w:p>
    <w:p w14:paraId="1965355C" w14:textId="5ABCCEAE" w:rsidR="00A262C0" w:rsidRDefault="00A262C0" w:rsidP="00494574">
      <w:pPr>
        <w:spacing w:after="0" w:line="240" w:lineRule="auto"/>
        <w:jc w:val="center"/>
        <w:rPr>
          <w:rFonts w:ascii="Arial Black" w:hAnsi="Arial Black"/>
          <w:sz w:val="36"/>
          <w:szCs w:val="36"/>
        </w:rPr>
      </w:pPr>
    </w:p>
    <w:p w14:paraId="00BD0A0D" w14:textId="56AFC2BC" w:rsidR="00A262C0" w:rsidRDefault="003E436F" w:rsidP="00A262C0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Контролер</w:t>
      </w:r>
    </w:p>
    <w:p w14:paraId="5BC12E00" w14:textId="131B2463" w:rsidR="00A262C0" w:rsidRPr="00494574" w:rsidRDefault="00A262C0" w:rsidP="00A262C0">
      <w:pPr>
        <w:spacing w:after="0" w:line="240" w:lineRule="auto"/>
        <w:jc w:val="center"/>
        <w:rPr>
          <w:rFonts w:ascii="Times New Roman" w:hAnsi="Times New Roman" w:cs="Times New Roman"/>
          <w:color w:val="FF0000"/>
          <w:lang w:val="uk-UA"/>
        </w:rPr>
      </w:pPr>
      <w:bookmarkStart w:id="0" w:name="_Hlk150767829"/>
      <w:r w:rsidRPr="00494574">
        <w:rPr>
          <w:rFonts w:ascii="Times New Roman" w:hAnsi="Times New Roman" w:cs="Times New Roman"/>
          <w:color w:val="FF0000"/>
        </w:rPr>
        <w:t>↓↑</w:t>
      </w:r>
      <w:r>
        <w:rPr>
          <w:rFonts w:ascii="Times New Roman" w:hAnsi="Times New Roman" w:cs="Times New Roman"/>
          <w:color w:val="FF0000"/>
          <w:lang w:val="uk-UA"/>
        </w:rPr>
        <w:t>полное описание</w:t>
      </w:r>
      <w:r w:rsidRPr="00494574">
        <w:rPr>
          <w:rFonts w:ascii="Times New Roman" w:hAnsi="Times New Roman" w:cs="Times New Roman"/>
          <w:color w:val="FF0000"/>
          <w:lang w:val="uk-UA"/>
        </w:rPr>
        <w:t xml:space="preserve"> можно сворачивать или разворачивать</w:t>
      </w:r>
    </w:p>
    <w:bookmarkEnd w:id="0"/>
    <w:p w14:paraId="6F3754C9" w14:textId="2FCE8ADA" w:rsidR="00A262C0" w:rsidRDefault="003E436F" w:rsidP="00A262C0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Саппорт в чате</w:t>
      </w:r>
    </w:p>
    <w:p w14:paraId="1B0CDF5E" w14:textId="77777777" w:rsidR="00A262C0" w:rsidRPr="00494574" w:rsidRDefault="00A262C0" w:rsidP="00A262C0">
      <w:pPr>
        <w:spacing w:after="0" w:line="240" w:lineRule="auto"/>
        <w:jc w:val="center"/>
        <w:rPr>
          <w:rFonts w:ascii="Times New Roman" w:hAnsi="Times New Roman" w:cs="Times New Roman"/>
          <w:color w:val="FF0000"/>
          <w:lang w:val="uk-UA"/>
        </w:rPr>
      </w:pPr>
      <w:r w:rsidRPr="00494574">
        <w:rPr>
          <w:rFonts w:ascii="Times New Roman" w:hAnsi="Times New Roman" w:cs="Times New Roman"/>
          <w:color w:val="FF0000"/>
        </w:rPr>
        <w:t>↓↑</w:t>
      </w:r>
      <w:r>
        <w:rPr>
          <w:rFonts w:ascii="Times New Roman" w:hAnsi="Times New Roman" w:cs="Times New Roman"/>
          <w:color w:val="FF0000"/>
          <w:lang w:val="uk-UA"/>
        </w:rPr>
        <w:t>полное описание</w:t>
      </w:r>
      <w:r w:rsidRPr="00494574">
        <w:rPr>
          <w:rFonts w:ascii="Times New Roman" w:hAnsi="Times New Roman" w:cs="Times New Roman"/>
          <w:color w:val="FF0000"/>
          <w:lang w:val="uk-UA"/>
        </w:rPr>
        <w:t xml:space="preserve"> можно сворачивать или разворачивать</w:t>
      </w:r>
    </w:p>
    <w:p w14:paraId="61569D0C" w14:textId="21B19DE5" w:rsidR="00A262C0" w:rsidRDefault="003E436F" w:rsidP="00A262C0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Менеджер по ….</w:t>
      </w:r>
    </w:p>
    <w:p w14:paraId="57E1EB88" w14:textId="311081F7" w:rsidR="00A262C0" w:rsidRPr="00494574" w:rsidRDefault="00A262C0" w:rsidP="00A262C0">
      <w:pPr>
        <w:spacing w:after="0" w:line="240" w:lineRule="auto"/>
        <w:jc w:val="center"/>
        <w:rPr>
          <w:rFonts w:ascii="Times New Roman" w:hAnsi="Times New Roman" w:cs="Times New Roman"/>
          <w:color w:val="FF0000"/>
          <w:lang w:val="uk-UA"/>
        </w:rPr>
      </w:pPr>
      <w:r w:rsidRPr="00494574">
        <w:rPr>
          <w:rFonts w:ascii="Times New Roman" w:hAnsi="Times New Roman" w:cs="Times New Roman"/>
          <w:color w:val="FF0000"/>
        </w:rPr>
        <w:t>↓↑</w:t>
      </w:r>
      <w:r>
        <w:rPr>
          <w:rFonts w:ascii="Times New Roman" w:hAnsi="Times New Roman" w:cs="Times New Roman"/>
          <w:color w:val="FF0000"/>
          <w:lang w:val="uk-UA"/>
        </w:rPr>
        <w:t>полное описание</w:t>
      </w:r>
      <w:r w:rsidRPr="00494574">
        <w:rPr>
          <w:rFonts w:ascii="Times New Roman" w:hAnsi="Times New Roman" w:cs="Times New Roman"/>
          <w:color w:val="FF0000"/>
          <w:lang w:val="uk-UA"/>
        </w:rPr>
        <w:t xml:space="preserve"> можно сворачивать или разворачивать</w:t>
      </w:r>
    </w:p>
    <w:p w14:paraId="1F39DA96" w14:textId="360325B8" w:rsidR="00A262C0" w:rsidRDefault="003E436F" w:rsidP="00A262C0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Рекрутер</w:t>
      </w:r>
    </w:p>
    <w:p w14:paraId="0605F670" w14:textId="52D3B7AA" w:rsidR="00A262C0" w:rsidRPr="00494574" w:rsidRDefault="00A262C0" w:rsidP="00A262C0">
      <w:pPr>
        <w:spacing w:after="0" w:line="240" w:lineRule="auto"/>
        <w:jc w:val="center"/>
        <w:rPr>
          <w:rFonts w:ascii="Times New Roman" w:hAnsi="Times New Roman" w:cs="Times New Roman"/>
          <w:color w:val="FF0000"/>
          <w:lang w:val="uk-UA"/>
        </w:rPr>
      </w:pPr>
      <w:r w:rsidRPr="00494574">
        <w:rPr>
          <w:rFonts w:ascii="Times New Roman" w:hAnsi="Times New Roman" w:cs="Times New Roman"/>
          <w:color w:val="FF0000"/>
        </w:rPr>
        <w:t>↓↑</w:t>
      </w:r>
      <w:r>
        <w:rPr>
          <w:rFonts w:ascii="Times New Roman" w:hAnsi="Times New Roman" w:cs="Times New Roman"/>
          <w:color w:val="FF0000"/>
          <w:lang w:val="uk-UA"/>
        </w:rPr>
        <w:t>полное описание</w:t>
      </w:r>
      <w:r w:rsidRPr="00494574">
        <w:rPr>
          <w:rFonts w:ascii="Times New Roman" w:hAnsi="Times New Roman" w:cs="Times New Roman"/>
          <w:color w:val="FF0000"/>
          <w:lang w:val="uk-UA"/>
        </w:rPr>
        <w:t xml:space="preserve"> можно сворачивать или разворачивать</w:t>
      </w:r>
    </w:p>
    <w:p w14:paraId="33CC6D17" w14:textId="25073B49" w:rsidR="00A262C0" w:rsidRDefault="00A262C0" w:rsidP="00A262C0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570B9EC3" w14:textId="77777777" w:rsidR="005D4787" w:rsidRPr="005D4787" w:rsidRDefault="005D4787" w:rsidP="005D4787">
      <w:pPr>
        <w:pStyle w:val="a6"/>
        <w:spacing w:before="0" w:beforeAutospacing="0" w:after="0" w:afterAutospacing="0"/>
      </w:pPr>
      <w:r>
        <w:rPr>
          <w:sz w:val="36"/>
          <w:szCs w:val="36"/>
          <w:lang w:val="uk-UA"/>
        </w:rPr>
        <w:t xml:space="preserve">**** </w:t>
      </w:r>
      <w:r w:rsidRPr="005D4787">
        <w:rPr>
          <w:rFonts w:ascii="Calibri" w:hAnsi="Calibri" w:cs="Calibri"/>
          <w:color w:val="000000"/>
          <w:sz w:val="22"/>
          <w:szCs w:val="22"/>
        </w:rPr>
        <w:t>перед тестом вводный текст – понять твои будущие шаги в нашей команде  заполни ниже тест.  Просим тебя быть максимально честным и открытым. даже если ты по каким-то навыкам и опыту не подходишь на текущую позицию у нас ещё открыто четыре других вакансии на которые возможно твой опыт бесценен. </w:t>
      </w:r>
    </w:p>
    <w:p w14:paraId="73D67647" w14:textId="77777777" w:rsidR="005D4787" w:rsidRPr="005D4787" w:rsidRDefault="005D4787" w:rsidP="005D47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848106" w14:textId="7A6EADE3" w:rsidR="005D4787" w:rsidRDefault="00380B3A" w:rsidP="005D4787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 xml:space="preserve">*** </w:t>
      </w:r>
      <w:r w:rsidR="005D4787" w:rsidRPr="005D4787">
        <w:rPr>
          <w:rFonts w:ascii="Calibri" w:eastAsia="Times New Roman" w:hAnsi="Calibri" w:cs="Calibri"/>
          <w:color w:val="000000"/>
          <w:lang w:eastAsia="ru-RU"/>
        </w:rPr>
        <w:t>В идеале последним вопросом теста прикрепить резюме и кнопка обзор</w:t>
      </w:r>
      <w:r>
        <w:rPr>
          <w:rFonts w:ascii="Calibri" w:eastAsia="Times New Roman" w:hAnsi="Calibri" w:cs="Calibri"/>
          <w:color w:val="000000"/>
          <w:lang w:eastAsia="ru-RU"/>
        </w:rPr>
        <w:t xml:space="preserve"> (это уже есть в тесте, тесты работают, на сайт ничего дополнительно делать не надо)</w:t>
      </w:r>
    </w:p>
    <w:p w14:paraId="0311C971" w14:textId="5C699DC9" w:rsidR="00380B3A" w:rsidRDefault="00380B3A" w:rsidP="005D4787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5AD70887" w14:textId="74548486" w:rsidR="00380B3A" w:rsidRDefault="00380B3A" w:rsidP="005D4787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** Также где то дописать на сегодня команда состоит из 50+ человек</w:t>
      </w:r>
    </w:p>
    <w:p w14:paraId="0B56C7E9" w14:textId="1B3FE66D" w:rsidR="00380B3A" w:rsidRDefault="00380B3A" w:rsidP="005D4787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7D77A096" w14:textId="11763947" w:rsidR="00380B3A" w:rsidRDefault="00380B3A" w:rsidP="005D4787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>* В конце после названия вакансии указывать № проекта куда нужен сотрадник (например С1, Р2, Б3 или А4)</w:t>
      </w:r>
    </w:p>
    <w:p w14:paraId="1C0AC06B" w14:textId="6384771A" w:rsidR="00A63F52" w:rsidRDefault="00A63F52" w:rsidP="005D4787">
      <w:pPr>
        <w:spacing w:after="0" w:line="240" w:lineRule="auto"/>
        <w:rPr>
          <w:rFonts w:ascii="Calibri" w:eastAsia="Times New Roman" w:hAnsi="Calibri" w:cs="Calibri"/>
          <w:color w:val="000000"/>
          <w:lang w:eastAsia="ru-RU"/>
        </w:rPr>
      </w:pPr>
    </w:p>
    <w:p w14:paraId="24CDEF69" w14:textId="6E580541" w:rsidR="00A63F52" w:rsidRDefault="00A63F52" w:rsidP="00A63F52">
      <w:pPr>
        <w:spacing w:after="0" w:line="240" w:lineRule="auto"/>
        <w:rPr>
          <w:rFonts w:ascii="Arial Black" w:hAnsi="Arial Black"/>
          <w:sz w:val="36"/>
          <w:szCs w:val="36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*</w:t>
      </w:r>
      <w:r w:rsidR="009553E6">
        <w:rPr>
          <w:rFonts w:ascii="Times New Roman" w:hAnsi="Times New Roman" w:cs="Times New Roman"/>
          <w:color w:val="FF0000"/>
          <w:sz w:val="28"/>
          <w:szCs w:val="28"/>
          <w:lang w:val="uk-UA"/>
        </w:rPr>
        <w:t>**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** ТЕксты на 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х языках (рус, укр) переключатель вверху (а вакансии можно только укр и рус, и переключатель языка чтоб ехал со скролом или в шапке закреп )</w:t>
      </w:r>
    </w:p>
    <w:p w14:paraId="6BD9FD0E" w14:textId="41CE78A3" w:rsidR="00A63F52" w:rsidRDefault="00A63F52" w:rsidP="005D47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F6DFF4" w14:textId="3D120916" w:rsidR="009553E6" w:rsidRDefault="009553E6" w:rsidP="005D47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****** первую версию сайта лендинга можно сделать сразу вакансии просто текстом с распахивающимся плюсиком</w:t>
      </w:r>
    </w:p>
    <w:p w14:paraId="77F35912" w14:textId="4DACFDB3" w:rsidR="009553E6" w:rsidRDefault="009553E6" w:rsidP="005D47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CE9741" w14:textId="77777777" w:rsidR="003E436F" w:rsidRDefault="009553E6" w:rsidP="005D47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БОЛЕЕ ПОЛНУЮ ВЕРСИЮ САЙТА ЛЕНДИНГА (Которую можем позже обсудить и сроки и стоимость) -  нужно будет запрограммировать такой функционал чтобы мы могли сами добавлять или убавлять какие-либо вакансии и их описание + фото возможно, типа такого </w:t>
      </w:r>
      <w:r w:rsidR="003E43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008DA71B" w14:textId="77C0C0F3" w:rsidR="009553E6" w:rsidRDefault="003E436F" w:rsidP="005D47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" w:history="1">
        <w:r w:rsidRPr="002A3212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ru-RU"/>
          </w:rPr>
          <w:t>https://photo-screen.ru/i/xZmCpodZI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38B734F8" w14:textId="3EDE6313" w:rsidR="003E436F" w:rsidRDefault="003E436F" w:rsidP="005D47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history="1">
        <w:r w:rsidRPr="002A3212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ru-RU"/>
          </w:rPr>
          <w:t>https://photo-screen.ru/i/hIao5CSB4</w:t>
        </w:r>
      </w:hyperlink>
    </w:p>
    <w:p w14:paraId="1B4AEB05" w14:textId="11AFD8AB" w:rsidR="003E436F" w:rsidRPr="005D4787" w:rsidRDefault="003E436F" w:rsidP="005D47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+ устанавливать очередность этих вакансий в разделе вакансии</w:t>
      </w:r>
    </w:p>
    <w:p w14:paraId="217A36D0" w14:textId="47568724" w:rsidR="005D4787" w:rsidRPr="005D4787" w:rsidRDefault="005D4787" w:rsidP="00A262C0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851D543" w14:textId="3D9A16AD" w:rsidR="00887BDE" w:rsidRPr="00A63F52" w:rsidRDefault="00887BD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br w:type="page"/>
      </w:r>
    </w:p>
    <w:p w14:paraId="2D37A678" w14:textId="40701B2D" w:rsidR="00A262C0" w:rsidRPr="00CF3896" w:rsidRDefault="00671F05" w:rsidP="00CF3896">
      <w:pPr>
        <w:spacing w:after="0" w:line="240" w:lineRule="auto"/>
        <w:rPr>
          <w:rFonts w:ascii="Arial Black" w:hAnsi="Arial Black"/>
          <w:b/>
          <w:bCs/>
          <w:sz w:val="36"/>
          <w:szCs w:val="36"/>
          <w:highlight w:val="green"/>
        </w:rPr>
      </w:pPr>
      <w:r>
        <w:rPr>
          <w:rFonts w:ascii="Arial Black" w:hAnsi="Arial Black"/>
          <w:b/>
          <w:bCs/>
          <w:sz w:val="36"/>
          <w:szCs w:val="36"/>
          <w:highlight w:val="green"/>
        </w:rPr>
        <w:t>3</w:t>
      </w:r>
      <w:r w:rsidR="00CF3896">
        <w:rPr>
          <w:rFonts w:ascii="Arial Black" w:hAnsi="Arial Black"/>
          <w:b/>
          <w:bCs/>
          <w:sz w:val="36"/>
          <w:szCs w:val="36"/>
          <w:highlight w:val="green"/>
        </w:rPr>
        <w:t>.</w:t>
      </w:r>
      <w:r w:rsidR="00CF3896" w:rsidRPr="00CF3896">
        <w:rPr>
          <w:rFonts w:ascii="Arial Black" w:hAnsi="Arial Black"/>
          <w:b/>
          <w:bCs/>
          <w:sz w:val="36"/>
          <w:szCs w:val="36"/>
          <w:highlight w:val="green"/>
        </w:rPr>
        <w:t>ДИЗАЙН</w:t>
      </w:r>
    </w:p>
    <w:p w14:paraId="40C78617" w14:textId="5F22D633" w:rsidR="00887BDE" w:rsidRPr="00A63F52" w:rsidRDefault="00887BDE" w:rsidP="004945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A63F52">
        <w:rPr>
          <w:rFonts w:ascii="Times New Roman" w:hAnsi="Times New Roman" w:cs="Times New Roman"/>
          <w:sz w:val="24"/>
          <w:szCs w:val="24"/>
          <w:lang w:val="uk-UA"/>
        </w:rPr>
        <w:t>мне очень нравится вот такой вот дизайн стиль</w:t>
      </w:r>
      <w:r w:rsidR="00CF3896" w:rsidRPr="00A63F5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hyperlink r:id="rId7" w:history="1">
        <w:r w:rsidR="00CF3896" w:rsidRPr="00A63F52">
          <w:rPr>
            <w:rStyle w:val="a4"/>
            <w:rFonts w:ascii="Times New Roman" w:hAnsi="Times New Roman" w:cs="Times New Roman"/>
            <w:sz w:val="24"/>
            <w:szCs w:val="24"/>
            <w:lang w:val="uk-UA"/>
          </w:rPr>
          <w:t>https://www.balsoy.fr/</w:t>
        </w:r>
      </w:hyperlink>
      <w:r w:rsidR="00CF3896" w:rsidRPr="00A63F52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A63F52">
        <w:rPr>
          <w:rFonts w:ascii="Times New Roman" w:hAnsi="Times New Roman" w:cs="Times New Roman"/>
          <w:sz w:val="24"/>
          <w:szCs w:val="24"/>
          <w:lang w:val="uk-UA"/>
        </w:rPr>
        <w:t xml:space="preserve"> на чёрном фоне белые а для нас лучше фиолетовые элементы и шрифты </w:t>
      </w:r>
      <w:r w:rsidR="00E561D2" w:rsidRPr="00A63F52">
        <w:rPr>
          <w:rFonts w:ascii="Times New Roman" w:hAnsi="Times New Roman" w:cs="Times New Roman"/>
          <w:sz w:val="24"/>
          <w:szCs w:val="24"/>
          <w:lang w:val="uk-UA"/>
        </w:rPr>
        <w:t xml:space="preserve"> и текст </w:t>
      </w:r>
      <w:r w:rsidRPr="00A63F52">
        <w:rPr>
          <w:rFonts w:ascii="Times New Roman" w:hAnsi="Times New Roman" w:cs="Times New Roman"/>
          <w:sz w:val="24"/>
          <w:szCs w:val="24"/>
          <w:lang w:val="uk-UA"/>
        </w:rPr>
        <w:t>а также разделение экрана на две части</w:t>
      </w:r>
    </w:p>
    <w:p w14:paraId="6143A41B" w14:textId="7AFB8149" w:rsidR="00887BDE" w:rsidRPr="00A63F52" w:rsidRDefault="00887BDE" w:rsidP="004945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D9BD9CA" w14:textId="24F61B75" w:rsidR="00887BDE" w:rsidRPr="00A63F52" w:rsidRDefault="00887BDE" w:rsidP="0049457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A63F52">
        <w:rPr>
          <w:rFonts w:ascii="Times New Roman" w:hAnsi="Times New Roman" w:cs="Times New Roman"/>
          <w:sz w:val="24"/>
          <w:szCs w:val="24"/>
          <w:lang w:val="uk-UA"/>
        </w:rPr>
        <w:t xml:space="preserve"> что мы можем придумать чтобы вместо бутылки мы поставили наш логотип но он не такой удлинённый либо логотип и надпись снизу вверх типа energy group</w:t>
      </w:r>
    </w:p>
    <w:p w14:paraId="10882582" w14:textId="4A3B3799" w:rsidR="00887BDE" w:rsidRDefault="00887BDE" w:rsidP="00494574">
      <w:pPr>
        <w:spacing w:after="0" w:line="240" w:lineRule="auto"/>
        <w:jc w:val="center"/>
        <w:rPr>
          <w:noProof/>
        </w:rPr>
      </w:pPr>
    </w:p>
    <w:p w14:paraId="08E532D3" w14:textId="5CD0B65B" w:rsidR="00887BDE" w:rsidRDefault="00887BDE" w:rsidP="00887BDE">
      <w:pPr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noProof/>
        </w:rPr>
        <w:drawing>
          <wp:inline distT="0" distB="0" distL="0" distR="0" wp14:anchorId="158D38B5" wp14:editId="2DFB1785">
            <wp:extent cx="5047488" cy="2448303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3556" cy="24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7F22" w14:textId="0A911E9E" w:rsidR="00887BDE" w:rsidRPr="00887BDE" w:rsidRDefault="00887BDE" w:rsidP="00887BDE">
      <w:pPr>
        <w:jc w:val="center"/>
        <w:rPr>
          <w:rFonts w:ascii="Times New Roman" w:hAnsi="Times New Roman" w:cs="Times New Roman"/>
          <w:sz w:val="52"/>
          <w:szCs w:val="52"/>
          <w:lang w:val="uk-UA"/>
        </w:rPr>
      </w:pPr>
      <w:r w:rsidRPr="00887BDE">
        <w:rPr>
          <w:rFonts w:ascii="Times New Roman" w:hAnsi="Times New Roman" w:cs="Times New Roman"/>
          <w:color w:val="FF0000"/>
          <w:sz w:val="36"/>
          <w:szCs w:val="36"/>
        </w:rPr>
        <w:t>↓↓↓↓↓↓↓↓↓↓↓↓↓↓↓↓↓↓↓↓↓</w:t>
      </w:r>
    </w:p>
    <w:p w14:paraId="0442ABAC" w14:textId="21E07D70" w:rsidR="0047399F" w:rsidRDefault="00887BDE" w:rsidP="00887BDE">
      <w:pPr>
        <w:rPr>
          <w:rFonts w:ascii="Times New Roman" w:hAnsi="Times New Roman" w:cs="Times New Roman"/>
          <w:sz w:val="36"/>
          <w:szCs w:val="36"/>
          <w:lang w:val="uk-UA"/>
        </w:rPr>
      </w:pPr>
      <w:r w:rsidRPr="00887BDE">
        <w:rPr>
          <w:rFonts w:ascii="Times New Roman" w:hAnsi="Times New Roman" w:cs="Times New Roman"/>
          <w:sz w:val="36"/>
          <w:szCs w:val="36"/>
          <w:lang w:val="uk-UA"/>
        </w:rPr>
        <w:drawing>
          <wp:inline distT="0" distB="0" distL="0" distR="0" wp14:anchorId="0D242D8D" wp14:editId="7BD20764">
            <wp:extent cx="5046980" cy="242884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276" cy="24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EF6E" w14:textId="4B29C3B3" w:rsidR="00A63F52" w:rsidRDefault="00A63F52">
      <w:pPr>
        <w:rPr>
          <w:rFonts w:ascii="Times New Roman" w:hAnsi="Times New Roman" w:cs="Times New Roman"/>
          <w:lang w:val="uk-UA"/>
        </w:rPr>
      </w:pPr>
      <w:r w:rsidRPr="00A63F52">
        <w:rPr>
          <w:rFonts w:ascii="Times New Roman" w:hAnsi="Times New Roman" w:cs="Times New Roman"/>
          <w:lang w:val="uk-UA"/>
        </w:rPr>
        <w:t xml:space="preserve">в идеале </w:t>
      </w:r>
      <w:r w:rsidR="00226E6F">
        <w:rPr>
          <w:rFonts w:ascii="Times New Roman" w:hAnsi="Times New Roman" w:cs="Times New Roman"/>
          <w:lang w:val="uk-UA"/>
        </w:rPr>
        <w:t xml:space="preserve">в </w:t>
      </w:r>
      <w:r w:rsidRPr="00A63F52">
        <w:rPr>
          <w:rFonts w:ascii="Times New Roman" w:hAnsi="Times New Roman" w:cs="Times New Roman"/>
          <w:lang w:val="uk-UA"/>
        </w:rPr>
        <w:t>верхнюю часть страницы поместить так</w:t>
      </w:r>
      <w:r w:rsidR="00226E6F">
        <w:rPr>
          <w:rFonts w:ascii="Times New Roman" w:hAnsi="Times New Roman" w:cs="Times New Roman"/>
          <w:lang w:val="uk-UA"/>
        </w:rPr>
        <w:t>ое</w:t>
      </w:r>
      <w:r w:rsidRPr="00A63F52">
        <w:rPr>
          <w:rFonts w:ascii="Times New Roman" w:hAnsi="Times New Roman" w:cs="Times New Roman"/>
          <w:lang w:val="uk-UA"/>
        </w:rPr>
        <w:t xml:space="preserve"> удлинённ</w:t>
      </w:r>
      <w:r>
        <w:rPr>
          <w:rFonts w:ascii="Times New Roman" w:hAnsi="Times New Roman" w:cs="Times New Roman"/>
          <w:lang w:val="uk-UA"/>
        </w:rPr>
        <w:t xml:space="preserve">ое фото где 2 разных эмоциональных (спортивных) лица подкладываются под </w:t>
      </w:r>
      <w:r w:rsidR="00226E6F">
        <w:rPr>
          <w:rFonts w:ascii="Times New Roman" w:hAnsi="Times New Roman" w:cs="Times New Roman"/>
          <w:lang w:val="uk-UA"/>
        </w:rPr>
        <w:t xml:space="preserve">наш </w:t>
      </w:r>
      <w:r>
        <w:rPr>
          <w:rFonts w:ascii="Times New Roman" w:hAnsi="Times New Roman" w:cs="Times New Roman"/>
          <w:lang w:val="uk-UA"/>
        </w:rPr>
        <w:t xml:space="preserve">логотип, примерно вот такую </w:t>
      </w:r>
    </w:p>
    <w:p w14:paraId="17C2ADA4" w14:textId="5F2803F6" w:rsidR="00A63F52" w:rsidRPr="00A63F52" w:rsidRDefault="00A63F52">
      <w:pPr>
        <w:rPr>
          <w:rFonts w:ascii="Times New Roman" w:hAnsi="Times New Roman" w:cs="Times New Roman"/>
          <w:lang w:val="uk-UA"/>
        </w:rPr>
      </w:pPr>
      <w:r w:rsidRPr="00A63F52">
        <w:rPr>
          <w:rFonts w:ascii="Times New Roman" w:hAnsi="Times New Roman" w:cs="Times New Roman"/>
          <w:lang w:val="uk-UA"/>
        </w:rPr>
        <w:drawing>
          <wp:inline distT="0" distB="0" distL="0" distR="0" wp14:anchorId="1D2CD9E6" wp14:editId="5C033887">
            <wp:extent cx="6840220" cy="140589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E8AF" w14:textId="5C49F98B" w:rsidR="0047399F" w:rsidRPr="00E561D2" w:rsidRDefault="00A63F5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Д</w:t>
      </w:r>
      <w:r w:rsidR="00E561D2" w:rsidRPr="00E561D2">
        <w:rPr>
          <w:rFonts w:ascii="Times New Roman" w:hAnsi="Times New Roman" w:cs="Times New Roman"/>
          <w:sz w:val="28"/>
          <w:szCs w:val="28"/>
          <w:lang w:val="uk-UA"/>
        </w:rPr>
        <w:t>алее по стилю например справа у нас текст</w:t>
      </w:r>
      <w:r w:rsidR="003626D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561D2" w:rsidRPr="00E561D2">
        <w:rPr>
          <w:rFonts w:ascii="Times New Roman" w:hAnsi="Times New Roman" w:cs="Times New Roman"/>
          <w:sz w:val="28"/>
          <w:szCs w:val="28"/>
          <w:lang w:val="uk-UA"/>
        </w:rPr>
        <w:t>блоками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1" w:history="1">
        <w:r w:rsidRPr="002A3212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https://photo-screen.ru/i/EpTc4Rflf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561D2" w:rsidRPr="00E561D2">
        <w:rPr>
          <w:rFonts w:ascii="Times New Roman" w:hAnsi="Times New Roman" w:cs="Times New Roman"/>
          <w:sz w:val="28"/>
          <w:szCs w:val="28"/>
          <w:lang w:val="uk-UA"/>
        </w:rPr>
        <w:t xml:space="preserve"> как указан выше а слева какая-то фотография эмоциональная но приглушённая либо фото офиса сотрудников которые работают за компами такой типа open space современный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западный </w:t>
      </w:r>
      <w:r w:rsidR="00E561D2" w:rsidRPr="00E561D2">
        <w:rPr>
          <w:rFonts w:ascii="Times New Roman" w:hAnsi="Times New Roman" w:cs="Times New Roman"/>
          <w:sz w:val="28"/>
          <w:szCs w:val="28"/>
          <w:lang w:val="uk-UA"/>
        </w:rPr>
        <w:t>фото найти</w:t>
      </w:r>
      <w:r w:rsidR="003626D7">
        <w:rPr>
          <w:rFonts w:ascii="Times New Roman" w:hAnsi="Times New Roman" w:cs="Times New Roman"/>
          <w:sz w:val="28"/>
          <w:szCs w:val="28"/>
          <w:lang w:val="uk-UA"/>
        </w:rPr>
        <w:t>. Либо можно чередовать первый блок текста справа текст слева фото а второй блок наоборот слева текст справа фото если это хуже сработает тогда не надо.</w:t>
      </w:r>
    </w:p>
    <w:p w14:paraId="45F7E7D2" w14:textId="2A4650E0" w:rsidR="00E561D2" w:rsidRPr="00E561D2" w:rsidRDefault="00E561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561D2">
        <w:rPr>
          <w:rFonts w:ascii="Times New Roman" w:hAnsi="Times New Roman" w:cs="Times New Roman"/>
          <w:sz w:val="28"/>
          <w:szCs w:val="28"/>
          <w:lang w:val="uk-UA"/>
        </w:rPr>
        <w:t xml:space="preserve"> там где 25% захват рынка может быть какой-то долю пирога (пиццы) откусить или показать пирог без откушенной доли или наоборот полный пирог и 25% более подсвеченная яркая часть а всё остальное затемнённое или чёрно-белое</w:t>
      </w:r>
    </w:p>
    <w:p w14:paraId="5C86ECA9" w14:textId="516E1A75" w:rsidR="00E561D2" w:rsidRPr="00E561D2" w:rsidRDefault="00E561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561D2">
        <w:rPr>
          <w:rFonts w:ascii="Times New Roman" w:hAnsi="Times New Roman" w:cs="Times New Roman"/>
          <w:sz w:val="28"/>
          <w:szCs w:val="28"/>
          <w:lang w:val="uk-UA"/>
        </w:rPr>
        <w:t xml:space="preserve">Там где про рост и победы возможно какую-то спортивную картинку с эмоцией  победителя олимпийских игр или сборная держащая кубок например по футболу или любому другому виду спорта чтобы это отражало характер. </w:t>
      </w:r>
    </w:p>
    <w:p w14:paraId="07F9CF54" w14:textId="64CE8E44" w:rsidR="00E561D2" w:rsidRPr="00E561D2" w:rsidRDefault="00E561D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FB874B" w14:textId="1FA82C4D" w:rsidR="00E561D2" w:rsidRPr="00E561D2" w:rsidRDefault="00E561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561D2">
        <w:rPr>
          <w:rFonts w:ascii="Times New Roman" w:hAnsi="Times New Roman" w:cs="Times New Roman"/>
          <w:sz w:val="28"/>
          <w:szCs w:val="28"/>
          <w:lang w:val="uk-UA"/>
        </w:rPr>
        <w:t>нужно сделать чтобы это и картинки были не нагр</w:t>
      </w:r>
      <w:r w:rsidR="00226E6F">
        <w:rPr>
          <w:rFonts w:ascii="Times New Roman" w:hAnsi="Times New Roman" w:cs="Times New Roman"/>
          <w:sz w:val="28"/>
          <w:szCs w:val="28"/>
          <w:lang w:val="uk-UA"/>
        </w:rPr>
        <w:t>омо</w:t>
      </w:r>
      <w:r w:rsidRPr="00E561D2">
        <w:rPr>
          <w:rFonts w:ascii="Times New Roman" w:hAnsi="Times New Roman" w:cs="Times New Roman"/>
          <w:sz w:val="28"/>
          <w:szCs w:val="28"/>
          <w:lang w:val="uk-UA"/>
        </w:rPr>
        <w:t>ждены например не более трёх,  выдержаны в стиле всего сайта чтобы они не отвлекали а дополняли в гармонии возможно как-то затемнены и так далее, и третья возможно чтобы они переходили как-то плавно из одной в другую чтобы это была как бы одна общая высокая картинка хотя и состоит из трёх разных</w:t>
      </w:r>
    </w:p>
    <w:p w14:paraId="7904C5AE" w14:textId="09A32713" w:rsidR="00E561D2" w:rsidRDefault="00E561D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561D2">
        <w:rPr>
          <w:rFonts w:ascii="Times New Roman" w:hAnsi="Times New Roman" w:cs="Times New Roman"/>
          <w:sz w:val="28"/>
          <w:szCs w:val="28"/>
          <w:lang w:val="uk-UA"/>
        </w:rPr>
        <w:t xml:space="preserve"> в будущем возможно сделаем видео вместо картинок – также как и у них в оригинале на этом сайте</w:t>
      </w:r>
    </w:p>
    <w:p w14:paraId="531EC491" w14:textId="5E67BF26" w:rsidR="00D177BB" w:rsidRDefault="00D177B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1CF1CA" w14:textId="005BD41C" w:rsidR="00D177BB" w:rsidRDefault="00D177BB">
      <w:pPr>
        <w:rPr>
          <w:rFonts w:ascii="Times New Roman" w:hAnsi="Times New Roman" w:cs="Times New Roman"/>
          <w:sz w:val="28"/>
          <w:szCs w:val="28"/>
        </w:rPr>
      </w:pPr>
      <w:r w:rsidRPr="00D177BB">
        <w:rPr>
          <w:rFonts w:ascii="Times New Roman" w:hAnsi="Times New Roman" w:cs="Times New Roman"/>
          <w:sz w:val="28"/>
          <w:szCs w:val="28"/>
        </w:rPr>
        <w:t>также в дизайн сайта добавить какие-то элементы технологичности -  какие-то переплетающиеся сети</w:t>
      </w:r>
      <w:r>
        <w:rPr>
          <w:rFonts w:ascii="Times New Roman" w:hAnsi="Times New Roman" w:cs="Times New Roman"/>
          <w:sz w:val="28"/>
          <w:szCs w:val="28"/>
        </w:rPr>
        <w:t>,  или элементы или элементы показывающие соединения между разными эдлементами или что-то другое подобное такое айтишное хакерское</w:t>
      </w:r>
    </w:p>
    <w:p w14:paraId="5DE4F02A" w14:textId="2E46A2B9" w:rsidR="00D177BB" w:rsidRDefault="00D177BB">
      <w:pPr>
        <w:rPr>
          <w:rFonts w:ascii="Times New Roman" w:hAnsi="Times New Roman" w:cs="Times New Roman"/>
          <w:sz w:val="28"/>
          <w:szCs w:val="28"/>
        </w:rPr>
      </w:pPr>
    </w:p>
    <w:p w14:paraId="66DD6879" w14:textId="11B85939" w:rsidR="00D177BB" w:rsidRDefault="00D177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пример откуда можно взять какие-то элементы технологичности либо сделать подобные а также нравится соединение чёрного с фиолетового цвета тоже можно отсюда взять</w:t>
      </w:r>
    </w:p>
    <w:p w14:paraId="19D79916" w14:textId="7CF738C4" w:rsidR="00D177BB" w:rsidRDefault="00D177BB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Pr="002A3212">
          <w:rPr>
            <w:rStyle w:val="a4"/>
            <w:rFonts w:ascii="Times New Roman" w:hAnsi="Times New Roman" w:cs="Times New Roman"/>
            <w:sz w:val="28"/>
            <w:szCs w:val="28"/>
          </w:rPr>
          <w:t>https://brigpc.ru/</w:t>
        </w:r>
      </w:hyperlink>
    </w:p>
    <w:p w14:paraId="6BAB1BCE" w14:textId="35F2D056" w:rsidR="00F540AF" w:rsidRDefault="00F540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также интересно можно соединить льва и технологичность если на лендинге это буде</w:t>
      </w:r>
      <w:r w:rsidR="00226E6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вообще смотреться гармонично о</w:t>
      </w:r>
      <w:r w:rsidR="00226E6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носительно основной идеи</w:t>
      </w:r>
      <w:r w:rsidR="00226E6F">
        <w:rPr>
          <w:rFonts w:ascii="Times New Roman" w:hAnsi="Times New Roman" w:cs="Times New Roman"/>
          <w:sz w:val="28"/>
          <w:szCs w:val="28"/>
        </w:rPr>
        <w:t xml:space="preserve"> и общей концепции</w:t>
      </w:r>
    </w:p>
    <w:p w14:paraId="7EE907F4" w14:textId="56F4BCDA" w:rsidR="00E561D2" w:rsidRDefault="00F540AF">
      <w:pPr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noProof/>
        </w:rPr>
        <w:drawing>
          <wp:inline distT="0" distB="0" distL="0" distR="0" wp14:anchorId="2989AAD2" wp14:editId="1DE73FE5">
            <wp:extent cx="3343275" cy="18682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5393" cy="188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1D2">
        <w:rPr>
          <w:rFonts w:ascii="Times New Roman" w:hAnsi="Times New Roman" w:cs="Times New Roman"/>
          <w:sz w:val="36"/>
          <w:szCs w:val="36"/>
          <w:lang w:val="uk-UA"/>
        </w:rPr>
        <w:br w:type="page"/>
      </w:r>
    </w:p>
    <w:p w14:paraId="3AEC9A19" w14:textId="50DB5F3F" w:rsidR="00887BDE" w:rsidRPr="00E561D2" w:rsidRDefault="00671F05" w:rsidP="00887BD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71F05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71552" behindDoc="1" locked="0" layoutInCell="1" allowOverlap="1" wp14:anchorId="0AE1DB5E" wp14:editId="71516D02">
            <wp:simplePos x="0" y="0"/>
            <wp:positionH relativeFrom="column">
              <wp:posOffset>5786120</wp:posOffset>
            </wp:positionH>
            <wp:positionV relativeFrom="paragraph">
              <wp:posOffset>0</wp:posOffset>
            </wp:positionV>
            <wp:extent cx="1192530" cy="1250950"/>
            <wp:effectExtent l="0" t="0" r="7620" b="6350"/>
            <wp:wrapTight wrapText="bothSides">
              <wp:wrapPolygon edited="0">
                <wp:start x="0" y="0"/>
                <wp:lineTo x="0" y="21381"/>
                <wp:lineTo x="21393" y="21381"/>
                <wp:lineTo x="21393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  <w:highlight w:val="green"/>
          <w:lang w:val="uk-UA"/>
        </w:rPr>
        <w:t>4</w:t>
      </w:r>
      <w:r w:rsidR="00E561D2" w:rsidRPr="00E561D2">
        <w:rPr>
          <w:rFonts w:ascii="Times New Roman" w:hAnsi="Times New Roman" w:cs="Times New Roman"/>
          <w:b/>
          <w:bCs/>
          <w:sz w:val="28"/>
          <w:szCs w:val="28"/>
          <w:highlight w:val="green"/>
          <w:lang w:val="uk-UA"/>
        </w:rPr>
        <w:t>.</w:t>
      </w:r>
      <w:r w:rsidR="0047399F" w:rsidRPr="00E561D2">
        <w:rPr>
          <w:rFonts w:ascii="Times New Roman" w:hAnsi="Times New Roman" w:cs="Times New Roman"/>
          <w:b/>
          <w:bCs/>
          <w:sz w:val="28"/>
          <w:szCs w:val="28"/>
          <w:highlight w:val="green"/>
          <w:lang w:val="uk-UA"/>
        </w:rPr>
        <w:t>ЛОГОТИП</w:t>
      </w:r>
    </w:p>
    <w:p w14:paraId="2CBAAC62" w14:textId="69F3694D" w:rsidR="00E561D2" w:rsidRPr="00D95CA2" w:rsidRDefault="00E561D2" w:rsidP="00887BDE">
      <w:pPr>
        <w:rPr>
          <w:rFonts w:ascii="Times New Roman" w:hAnsi="Times New Roman" w:cs="Times New Roman"/>
          <w:sz w:val="28"/>
          <w:szCs w:val="28"/>
        </w:rPr>
      </w:pPr>
      <w:r w:rsidRPr="00E561D2">
        <w:rPr>
          <w:rFonts w:ascii="Times New Roman" w:hAnsi="Times New Roman" w:cs="Times New Roman"/>
          <w:sz w:val="28"/>
          <w:szCs w:val="28"/>
          <w:lang w:val="uk-UA"/>
        </w:rPr>
        <w:t xml:space="preserve">по логотипу </w:t>
      </w:r>
      <w:r w:rsidR="00D95CA2">
        <w:rPr>
          <w:rFonts w:ascii="Times New Roman" w:hAnsi="Times New Roman" w:cs="Times New Roman"/>
          <w:sz w:val="28"/>
          <w:szCs w:val="28"/>
          <w:lang w:val="uk-UA"/>
        </w:rPr>
        <w:t xml:space="preserve">Чтобы вы понимали он будет примерно вот такого эскиза </w:t>
      </w:r>
      <w:r w:rsidR="00D95CA2" w:rsidRPr="00D95CA2">
        <w:rPr>
          <w:rFonts w:ascii="Times New Roman" w:hAnsi="Times New Roman" w:cs="Times New Roman"/>
          <w:sz w:val="28"/>
          <w:szCs w:val="28"/>
        </w:rPr>
        <w:t>&gt;&gt;&gt;&gt;</w:t>
      </w:r>
    </w:p>
    <w:p w14:paraId="40E16959" w14:textId="572543B5" w:rsidR="00E561D2" w:rsidRPr="00D95CA2" w:rsidRDefault="00E561D2" w:rsidP="00887BDE">
      <w:pPr>
        <w:rPr>
          <w:rFonts w:ascii="Times New Roman" w:hAnsi="Times New Roman" w:cs="Times New Roman"/>
          <w:sz w:val="28"/>
          <w:szCs w:val="28"/>
        </w:rPr>
      </w:pPr>
      <w:r w:rsidRPr="00E561D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5CA2" w:rsidRPr="00D95CA2">
        <w:rPr>
          <w:rFonts w:ascii="Times New Roman" w:hAnsi="Times New Roman" w:cs="Times New Roman"/>
          <w:sz w:val="28"/>
          <w:szCs w:val="28"/>
        </w:rPr>
        <w:t>он уже делается на данном этапе его разрабатывать не нужно будет предоставлен в ближайшее время около 15-16</w:t>
      </w:r>
      <w:r w:rsidR="00D95CA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95CA2" w:rsidRPr="00D95CA2">
        <w:rPr>
          <w:rFonts w:ascii="Times New Roman" w:hAnsi="Times New Roman" w:cs="Times New Roman"/>
          <w:sz w:val="28"/>
          <w:szCs w:val="28"/>
        </w:rPr>
        <w:t>11</w:t>
      </w:r>
      <w:r w:rsidR="00D95CA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95CA2" w:rsidRPr="00D95CA2">
        <w:rPr>
          <w:rFonts w:ascii="Times New Roman" w:hAnsi="Times New Roman" w:cs="Times New Roman"/>
          <w:sz w:val="28"/>
          <w:szCs w:val="28"/>
        </w:rPr>
        <w:t>23</w:t>
      </w:r>
    </w:p>
    <w:p w14:paraId="4E2B5BEC" w14:textId="7691E1EA" w:rsidR="00D95CA2" w:rsidRDefault="00A63F52" w:rsidP="00887BD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CCDC3E6" wp14:editId="5E5ED308">
            <wp:simplePos x="0" y="0"/>
            <wp:positionH relativeFrom="margin">
              <wp:posOffset>3511660</wp:posOffset>
            </wp:positionH>
            <wp:positionV relativeFrom="paragraph">
              <wp:posOffset>5080</wp:posOffset>
            </wp:positionV>
            <wp:extent cx="767080" cy="904240"/>
            <wp:effectExtent l="0" t="0" r="0" b="0"/>
            <wp:wrapTight wrapText="bothSides">
              <wp:wrapPolygon edited="0">
                <wp:start x="0" y="0"/>
                <wp:lineTo x="0" y="20933"/>
                <wp:lineTo x="20921" y="20933"/>
                <wp:lineTo x="2092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5CA2">
        <w:rPr>
          <w:rFonts w:ascii="Times New Roman" w:hAnsi="Times New Roman" w:cs="Times New Roman"/>
          <w:sz w:val="28"/>
          <w:szCs w:val="28"/>
          <w:lang w:val="uk-UA"/>
        </w:rPr>
        <w:t>сам логотип будет помещён в такой контур</w:t>
      </w:r>
    </w:p>
    <w:p w14:paraId="6C7FF642" w14:textId="60E2C44F" w:rsidR="00D95CA2" w:rsidRDefault="00D95CA2" w:rsidP="00887B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752EE9" w14:textId="77777777" w:rsidR="00D95CA2" w:rsidRDefault="00D95CA2" w:rsidP="00887BD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F6B007" w14:textId="213A84B1" w:rsidR="007322E7" w:rsidRPr="007D7D7F" w:rsidRDefault="007322E7" w:rsidP="00887B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НАДПИСЬ </w:t>
      </w:r>
      <w:r w:rsidR="007D7D7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ПОД/НАД ЛОГО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– </w:t>
      </w:r>
      <w:r w:rsidRPr="007322E7">
        <w:rPr>
          <w:rFonts w:ascii="Times New Roman" w:hAnsi="Times New Roman" w:cs="Times New Roman"/>
          <w:sz w:val="28"/>
          <w:szCs w:val="28"/>
          <w:lang w:val="uk-UA"/>
        </w:rPr>
        <w:t xml:space="preserve">рассмотрим любые варианты можно под логотипом </w:t>
      </w:r>
      <w:r w:rsidRPr="007322E7">
        <w:rPr>
          <w:rFonts w:ascii="Times New Roman" w:hAnsi="Times New Roman" w:cs="Times New Roman"/>
          <w:sz w:val="28"/>
          <w:szCs w:val="28"/>
          <w:lang w:val="uk-UA"/>
        </w:rPr>
        <w:t>NRG Group</w:t>
      </w:r>
      <w:r w:rsidRPr="007322E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D7D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322E7">
        <w:rPr>
          <w:rFonts w:ascii="Times New Roman" w:hAnsi="Times New Roman" w:cs="Times New Roman"/>
          <w:sz w:val="28"/>
          <w:szCs w:val="28"/>
          <w:lang w:val="uk-UA"/>
        </w:rPr>
        <w:t>можно внутри логотипа в нижней части закруглённая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322E7">
        <w:rPr>
          <w:rFonts w:ascii="Times New Roman" w:hAnsi="Times New Roman" w:cs="Times New Roman"/>
          <w:sz w:val="28"/>
          <w:szCs w:val="28"/>
          <w:lang w:val="uk-UA"/>
        </w:rPr>
        <w:t>NRG Group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можно где-то в волосах и в том числе более незаметная и можно одну такую фразу </w:t>
      </w:r>
      <w:r>
        <w:rPr>
          <w:rFonts w:ascii="Times New Roman" w:hAnsi="Times New Roman" w:cs="Times New Roman"/>
          <w:sz w:val="28"/>
          <w:szCs w:val="28"/>
          <w:lang w:val="en-US"/>
        </w:rPr>
        <w:t>ENERGY</w:t>
      </w:r>
    </w:p>
    <w:p w14:paraId="114C0B5B" w14:textId="5D013857" w:rsidR="00AB54CE" w:rsidRPr="00AB54CE" w:rsidRDefault="007322E7" w:rsidP="007D7D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22E7">
        <w:rPr>
          <w:rFonts w:ascii="Times New Roman" w:hAnsi="Times New Roman" w:cs="Times New Roman"/>
          <w:b/>
          <w:bCs/>
          <w:sz w:val="28"/>
          <w:szCs w:val="28"/>
        </w:rPr>
        <w:br/>
      </w:r>
    </w:p>
    <w:sectPr w:rsidR="00AB54CE" w:rsidRPr="00AB54CE" w:rsidSect="008611F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267F0"/>
    <w:multiLevelType w:val="hybridMultilevel"/>
    <w:tmpl w:val="3EBAE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3A2BBF"/>
    <w:multiLevelType w:val="hybridMultilevel"/>
    <w:tmpl w:val="3B0A4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D72"/>
    <w:rsid w:val="000C441D"/>
    <w:rsid w:val="000F6D32"/>
    <w:rsid w:val="0014145C"/>
    <w:rsid w:val="001E278A"/>
    <w:rsid w:val="00226E6F"/>
    <w:rsid w:val="0025033B"/>
    <w:rsid w:val="003626D7"/>
    <w:rsid w:val="00374FC5"/>
    <w:rsid w:val="00380B3A"/>
    <w:rsid w:val="003B5DF2"/>
    <w:rsid w:val="003E436F"/>
    <w:rsid w:val="0045435A"/>
    <w:rsid w:val="0047399F"/>
    <w:rsid w:val="00475133"/>
    <w:rsid w:val="00494574"/>
    <w:rsid w:val="004B7DEC"/>
    <w:rsid w:val="004C6C35"/>
    <w:rsid w:val="005577BC"/>
    <w:rsid w:val="005D4787"/>
    <w:rsid w:val="00647FB8"/>
    <w:rsid w:val="00671F05"/>
    <w:rsid w:val="00693337"/>
    <w:rsid w:val="006F243A"/>
    <w:rsid w:val="00716491"/>
    <w:rsid w:val="007322E7"/>
    <w:rsid w:val="00763074"/>
    <w:rsid w:val="007D7D7F"/>
    <w:rsid w:val="008611F6"/>
    <w:rsid w:val="00887BDE"/>
    <w:rsid w:val="009553E6"/>
    <w:rsid w:val="00A262C0"/>
    <w:rsid w:val="00A63F52"/>
    <w:rsid w:val="00A9573F"/>
    <w:rsid w:val="00AB54CE"/>
    <w:rsid w:val="00BF2066"/>
    <w:rsid w:val="00CF3896"/>
    <w:rsid w:val="00D177BB"/>
    <w:rsid w:val="00D95CA2"/>
    <w:rsid w:val="00DC2D72"/>
    <w:rsid w:val="00E561D2"/>
    <w:rsid w:val="00EB4FD0"/>
    <w:rsid w:val="00EF347D"/>
    <w:rsid w:val="00F10A60"/>
    <w:rsid w:val="00F540AF"/>
    <w:rsid w:val="00FD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0E9B0"/>
  <w15:chartTrackingRefBased/>
  <w15:docId w15:val="{BAA45112-F678-4CBD-A112-5B6C21C4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62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457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F38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3896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5D4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balsoy.fr/" TargetMode="External"/><Relationship Id="rId12" Type="http://schemas.openxmlformats.org/officeDocument/2006/relationships/hyperlink" Target="https://brigpc.ru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photo-screen.ru/i/hIao5CSB4" TargetMode="External"/><Relationship Id="rId11" Type="http://schemas.openxmlformats.org/officeDocument/2006/relationships/hyperlink" Target="https://photo-screen.ru/i/EpTc4Rflf" TargetMode="External"/><Relationship Id="rId5" Type="http://schemas.openxmlformats.org/officeDocument/2006/relationships/hyperlink" Target="https://photo-screen.ru/i/xZmCpodZI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&#1053;&#1072;&#1089;&#1090;&#1088;&#1072;&#1080;&#1074;&#1072;&#1077;&#1084;&#1099;&#1077;%20&#1096;&#1072;&#1073;&#1083;&#1086;&#1085;&#1099;%20Office\&#1064;&#1040;&#1041;&#1051;&#1054;&#1053;%20&#1084;&#1080;&#1085;&#1080;&#1084;%20&#1080;&#1085;&#1090;&#1077;&#1088;&#1074;&#1072;&#1083;%20+%20&#1072;&#1073;&#1079;&#1072;&#1094;%20&#1086;&#1076;&#1080;&#1085;&#1072;&#1088;&#1085;&#1099;&#1081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миним интервал + абзац одинарный</Template>
  <TotalTime>24</TotalTime>
  <Pages>6</Pages>
  <Words>1090</Words>
  <Characters>6216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2023-11-13T13:31:00Z</dcterms:created>
  <dcterms:modified xsi:type="dcterms:W3CDTF">2023-11-13T13:59:00Z</dcterms:modified>
</cp:coreProperties>
</file>